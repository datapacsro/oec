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504019" w14:textId="77777777" w:rsidR="008E32E7" w:rsidRPr="000B2371" w:rsidRDefault="008E32E7" w:rsidP="008E32E7">
      <w:pPr>
        <w:pStyle w:val="Title"/>
      </w:pPr>
    </w:p>
    <w:sdt>
      <w:sdtPr>
        <w:alias w:val="Title"/>
        <w:tag w:val=""/>
        <w:id w:val="-1526863380"/>
        <w:placeholder>
          <w:docPart w:val="5EB159496F59486DA2A8A6DF5E4F3BC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14B7B5A2" w14:textId="5978AFFB" w:rsidR="002B0AB7" w:rsidRPr="000B2371" w:rsidRDefault="00E37709" w:rsidP="008E32E7">
          <w:pPr>
            <w:pStyle w:val="Title"/>
          </w:pPr>
          <w:r w:rsidRPr="000B2371">
            <w:t xml:space="preserve">Datapac OEC </w:t>
          </w:r>
          <w:r w:rsidR="00D860B5" w:rsidRPr="000B2371">
            <w:t>–</w:t>
          </w:r>
          <w:r w:rsidRPr="000B2371">
            <w:t xml:space="preserve"> </w:t>
          </w:r>
          <w:r w:rsidR="00D860B5" w:rsidRPr="000B2371">
            <w:t>tlačové výstupy</w:t>
          </w:r>
        </w:p>
      </w:sdtContent>
    </w:sdt>
    <w:sdt>
      <w:sdtPr>
        <w:alias w:val="Subject"/>
        <w:tag w:val=""/>
        <w:id w:val="1746224475"/>
        <w:placeholder>
          <w:docPart w:val="98A64FF505F5412EA9FE4E02C292597E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66BFCFD1" w14:textId="77777777" w:rsidR="002B0AB7" w:rsidRPr="000B2371" w:rsidRDefault="00337927" w:rsidP="002B0AB7">
          <w:pPr>
            <w:pStyle w:val="Subtitle"/>
          </w:pPr>
          <w:r w:rsidRPr="000B2371">
            <w:t>Technical documentation</w:t>
          </w:r>
        </w:p>
      </w:sdtContent>
    </w:sdt>
    <w:p w14:paraId="679483D1" w14:textId="77777777" w:rsidR="00077DB4" w:rsidRPr="000B2371" w:rsidRDefault="00077DB4"/>
    <w:p w14:paraId="4791C6E3" w14:textId="77777777" w:rsidR="0064612D" w:rsidRPr="000B2371" w:rsidRDefault="0064612D" w:rsidP="0064612D">
      <w:pPr>
        <w:pStyle w:val="Heading1"/>
        <w:rPr>
          <w:lang w:val="sk-SK"/>
        </w:rPr>
      </w:pPr>
      <w:bookmarkStart w:id="0" w:name="_Toc9342209"/>
      <w:r w:rsidRPr="000B2371">
        <w:rPr>
          <w:lang w:val="sk-SK"/>
        </w:rPr>
        <w:t>Document information</w:t>
      </w:r>
      <w:bookmarkEnd w:id="0"/>
    </w:p>
    <w:p w14:paraId="3E87C3C3" w14:textId="77777777" w:rsidR="00B55002" w:rsidRPr="000B2371" w:rsidRDefault="00B55002" w:rsidP="00B55002"/>
    <w:tbl>
      <w:tblPr>
        <w:tblStyle w:val="PlainTable3"/>
        <w:tblW w:w="0" w:type="auto"/>
        <w:tblLook w:val="0680" w:firstRow="0" w:lastRow="0" w:firstColumn="1" w:lastColumn="0" w:noHBand="1" w:noVBand="1"/>
      </w:tblPr>
      <w:tblGrid>
        <w:gridCol w:w="2263"/>
        <w:gridCol w:w="6799"/>
      </w:tblGrid>
      <w:tr w:rsidR="00A5008F" w:rsidRPr="000B2371" w14:paraId="3ABF7215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96DECBF" w14:textId="77777777" w:rsidR="00A5008F" w:rsidRPr="000B2371" w:rsidRDefault="00A5008F" w:rsidP="0064612D">
            <w:r w:rsidRPr="000B2371">
              <w:t>Title</w:t>
            </w:r>
          </w:p>
        </w:tc>
        <w:sdt>
          <w:sdtPr>
            <w:alias w:val="Title"/>
            <w:tag w:val=""/>
            <w:id w:val="1635219732"/>
            <w:placeholder>
              <w:docPart w:val="60551E8BC1E74ACC8B83F317002AF87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tc>
              <w:tcPr>
                <w:tcW w:w="6799" w:type="dxa"/>
              </w:tcPr>
              <w:p w14:paraId="09206496" w14:textId="6845A8B5" w:rsidR="00A5008F" w:rsidRPr="000B2371" w:rsidRDefault="00D860B5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B2371">
                  <w:t>Datapac OEC – tlačové výstupy</w:t>
                </w:r>
              </w:p>
            </w:tc>
          </w:sdtContent>
        </w:sdt>
      </w:tr>
      <w:tr w:rsidR="0064612D" w:rsidRPr="000B2371" w14:paraId="1DAA1A76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5D88742E" w14:textId="77777777" w:rsidR="0064612D" w:rsidRPr="000B2371" w:rsidRDefault="0064612D" w:rsidP="0064612D">
            <w:r w:rsidRPr="000B2371">
              <w:t>Project</w:t>
            </w:r>
          </w:p>
        </w:tc>
        <w:tc>
          <w:tcPr>
            <w:tcW w:w="6799" w:type="dxa"/>
          </w:tcPr>
          <w:p w14:paraId="56DDFFC5" w14:textId="77777777" w:rsidR="0064612D" w:rsidRPr="000B2371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12D" w:rsidRPr="000B2371" w14:paraId="3AC918B8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1C5D7F1" w14:textId="77777777" w:rsidR="0064612D" w:rsidRPr="000B2371" w:rsidRDefault="0064612D" w:rsidP="0064612D">
            <w:r w:rsidRPr="000B2371">
              <w:t>Status</w:t>
            </w:r>
          </w:p>
        </w:tc>
        <w:sdt>
          <w:sdtPr>
            <w:alias w:val="Status"/>
            <w:tag w:val=""/>
            <w:id w:val="783463782"/>
            <w:placeholder>
              <w:docPart w:val="CE0C4AC4DB1A4B25A50A399B358A61EC"/>
            </w:placeholder>
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<w:text/>
          </w:sdtPr>
          <w:sdtContent>
            <w:tc>
              <w:tcPr>
                <w:tcW w:w="6799" w:type="dxa"/>
              </w:tcPr>
              <w:p w14:paraId="3DF9FF6F" w14:textId="68D1E5D2" w:rsidR="0064612D" w:rsidRPr="000B2371" w:rsidRDefault="00841E77" w:rsidP="0064612D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B2371">
                  <w:t>Final</w:t>
                </w:r>
              </w:p>
            </w:tc>
          </w:sdtContent>
        </w:sdt>
      </w:tr>
      <w:tr w:rsidR="0064612D" w:rsidRPr="000B2371" w14:paraId="286EB5FC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4FC62B0D" w14:textId="77777777" w:rsidR="0064612D" w:rsidRPr="000B2371" w:rsidRDefault="0064612D" w:rsidP="0064612D">
            <w:r w:rsidRPr="000B2371">
              <w:t>Business owner</w:t>
            </w:r>
          </w:p>
        </w:tc>
        <w:tc>
          <w:tcPr>
            <w:tcW w:w="6799" w:type="dxa"/>
          </w:tcPr>
          <w:p w14:paraId="006E7442" w14:textId="77777777" w:rsidR="0064612D" w:rsidRPr="000B2371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12D" w:rsidRPr="000B2371" w14:paraId="245BE22D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3A484C41" w14:textId="77777777" w:rsidR="0064612D" w:rsidRPr="000B2371" w:rsidRDefault="0064612D" w:rsidP="0064612D">
            <w:r w:rsidRPr="000B2371">
              <w:t>Author</w:t>
            </w:r>
          </w:p>
        </w:tc>
        <w:sdt>
          <w:sdtPr>
            <w:alias w:val="Author"/>
            <w:tag w:val=""/>
            <w:id w:val="349223578"/>
            <w:placeholder>
              <w:docPart w:val="3F84AD1B667E471F98A168AEBE2DD1C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tc>
              <w:tcPr>
                <w:tcW w:w="6799" w:type="dxa"/>
              </w:tcPr>
              <w:p w14:paraId="02A23870" w14:textId="5182F8BC" w:rsidR="0064612D" w:rsidRPr="000B2371" w:rsidRDefault="00E4297E" w:rsidP="00E4297E">
                <w:pPr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 w:rsidRPr="000B2371">
                  <w:t>Martin Mihalčo</w:t>
                </w:r>
              </w:p>
            </w:tc>
          </w:sdtContent>
        </w:sdt>
      </w:tr>
      <w:tr w:rsidR="0064612D" w:rsidRPr="000B2371" w14:paraId="0C883EB7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7400A8BF" w14:textId="77777777" w:rsidR="0064612D" w:rsidRPr="000B2371" w:rsidRDefault="0064612D" w:rsidP="0064612D">
            <w:r w:rsidRPr="000B2371">
              <w:t>Approver</w:t>
            </w:r>
          </w:p>
        </w:tc>
        <w:tc>
          <w:tcPr>
            <w:tcW w:w="6799" w:type="dxa"/>
          </w:tcPr>
          <w:p w14:paraId="58569468" w14:textId="77777777" w:rsidR="0064612D" w:rsidRPr="000B2371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12D" w:rsidRPr="000B2371" w14:paraId="6555D3B7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61DA994B" w14:textId="77777777" w:rsidR="0064612D" w:rsidRPr="000B2371" w:rsidRDefault="0064612D" w:rsidP="0064612D">
            <w:r w:rsidRPr="000B2371">
              <w:t>Approval date</w:t>
            </w:r>
          </w:p>
        </w:tc>
        <w:tc>
          <w:tcPr>
            <w:tcW w:w="6799" w:type="dxa"/>
          </w:tcPr>
          <w:p w14:paraId="1A37AF89" w14:textId="77777777" w:rsidR="0064612D" w:rsidRPr="000B2371" w:rsidRDefault="0064612D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4612D" w:rsidRPr="000B2371" w14:paraId="3CAB59A2" w14:textId="77777777" w:rsidTr="00594B9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</w:tcPr>
          <w:p w14:paraId="28A7EF1F" w14:textId="77777777" w:rsidR="0064612D" w:rsidRPr="000B2371" w:rsidRDefault="0064612D" w:rsidP="0064612D">
            <w:r w:rsidRPr="000B2371">
              <w:t>Version</w:t>
            </w:r>
          </w:p>
        </w:tc>
        <w:tc>
          <w:tcPr>
            <w:tcW w:w="6799" w:type="dxa"/>
          </w:tcPr>
          <w:p w14:paraId="4D8D315B" w14:textId="214238C9" w:rsidR="0064612D" w:rsidRPr="000B2371" w:rsidRDefault="00337927" w:rsidP="0064612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B2371">
              <w:t>1.</w:t>
            </w:r>
            <w:r w:rsidR="003F1872">
              <w:t>1</w:t>
            </w:r>
          </w:p>
        </w:tc>
      </w:tr>
    </w:tbl>
    <w:p w14:paraId="149A7312" w14:textId="77777777" w:rsidR="0064612D" w:rsidRPr="000B2371" w:rsidRDefault="0064612D" w:rsidP="0064612D"/>
    <w:p w14:paraId="043D3D81" w14:textId="77777777" w:rsidR="0064612D" w:rsidRPr="000B2371" w:rsidRDefault="0064612D">
      <w:pPr>
        <w:rPr>
          <w:rFonts w:eastAsiaTheme="majorEastAsia" w:cstheme="majorBidi"/>
          <w:caps/>
          <w:color w:val="005D92" w:themeColor="accent1" w:themeShade="BF"/>
          <w:sz w:val="32"/>
          <w:szCs w:val="32"/>
        </w:rPr>
      </w:pPr>
      <w:r w:rsidRPr="000B2371">
        <w:br w:type="page"/>
      </w:r>
    </w:p>
    <w:p w14:paraId="3C6D27AC" w14:textId="77777777" w:rsidR="0064612D" w:rsidRPr="000B2371" w:rsidRDefault="0064612D" w:rsidP="0064612D">
      <w:pPr>
        <w:pStyle w:val="Heading1"/>
        <w:rPr>
          <w:lang w:val="sk-SK"/>
        </w:rPr>
      </w:pPr>
      <w:bookmarkStart w:id="1" w:name="_Toc9342210"/>
      <w:r w:rsidRPr="000B2371">
        <w:rPr>
          <w:lang w:val="sk-SK"/>
        </w:rPr>
        <w:lastRenderedPageBreak/>
        <w:t>Version history</w:t>
      </w:r>
      <w:bookmarkEnd w:id="1"/>
    </w:p>
    <w:p w14:paraId="4297D8F6" w14:textId="77777777" w:rsidR="001052A2" w:rsidRPr="000B2371" w:rsidRDefault="001052A2" w:rsidP="001052A2"/>
    <w:tbl>
      <w:tblPr>
        <w:tblStyle w:val="Datapacgridtable"/>
        <w:tblW w:w="0" w:type="auto"/>
        <w:tblLook w:val="04A0" w:firstRow="1" w:lastRow="0" w:firstColumn="1" w:lastColumn="0" w:noHBand="0" w:noVBand="1"/>
      </w:tblPr>
      <w:tblGrid>
        <w:gridCol w:w="984"/>
        <w:gridCol w:w="1217"/>
        <w:gridCol w:w="4613"/>
        <w:gridCol w:w="2242"/>
      </w:tblGrid>
      <w:tr w:rsidR="00D07B4B" w:rsidRPr="000B2371" w14:paraId="3B51B5D1" w14:textId="77777777" w:rsidTr="00D07B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985" w:type="dxa"/>
          </w:tcPr>
          <w:p w14:paraId="566B2949" w14:textId="77777777" w:rsidR="00D07B4B" w:rsidRPr="000B2371" w:rsidRDefault="00D07B4B" w:rsidP="00D07B4B">
            <w:r w:rsidRPr="000B2371">
              <w:t>Version</w:t>
            </w:r>
          </w:p>
        </w:tc>
        <w:tc>
          <w:tcPr>
            <w:tcW w:w="1134" w:type="dxa"/>
          </w:tcPr>
          <w:p w14:paraId="681BC024" w14:textId="77777777" w:rsidR="00D07B4B" w:rsidRPr="000B2371" w:rsidRDefault="00D07B4B" w:rsidP="00D07B4B">
            <w:r w:rsidRPr="000B2371">
              <w:t>Date</w:t>
            </w:r>
          </w:p>
        </w:tc>
        <w:tc>
          <w:tcPr>
            <w:tcW w:w="4672" w:type="dxa"/>
          </w:tcPr>
          <w:p w14:paraId="0BA71121" w14:textId="77777777" w:rsidR="00D07B4B" w:rsidRPr="000B2371" w:rsidRDefault="00D07B4B" w:rsidP="00D07B4B">
            <w:r w:rsidRPr="000B2371">
              <w:t>Description</w:t>
            </w:r>
          </w:p>
        </w:tc>
        <w:tc>
          <w:tcPr>
            <w:tcW w:w="2265" w:type="dxa"/>
          </w:tcPr>
          <w:p w14:paraId="2348CF9E" w14:textId="77777777" w:rsidR="00D07B4B" w:rsidRPr="000B2371" w:rsidRDefault="00D07B4B" w:rsidP="00D07B4B">
            <w:r w:rsidRPr="000B2371">
              <w:t>Revised by</w:t>
            </w:r>
          </w:p>
        </w:tc>
      </w:tr>
      <w:tr w:rsidR="00D07B4B" w:rsidRPr="000B2371" w14:paraId="2FB19FF2" w14:textId="77777777" w:rsidTr="00D07B4B">
        <w:tc>
          <w:tcPr>
            <w:tcW w:w="985" w:type="dxa"/>
          </w:tcPr>
          <w:p w14:paraId="48B8EF76" w14:textId="77777777" w:rsidR="00D07B4B" w:rsidRPr="000B2371" w:rsidRDefault="00337927" w:rsidP="00D07B4B">
            <w:r w:rsidRPr="000B2371">
              <w:t>1.0</w:t>
            </w:r>
          </w:p>
        </w:tc>
        <w:tc>
          <w:tcPr>
            <w:tcW w:w="1134" w:type="dxa"/>
          </w:tcPr>
          <w:p w14:paraId="79C76837" w14:textId="5679605F" w:rsidR="00D07B4B" w:rsidRPr="000B2371" w:rsidRDefault="00E37709" w:rsidP="00E4297E">
            <w:r w:rsidRPr="000B2371">
              <w:t>08</w:t>
            </w:r>
            <w:r w:rsidR="00337927" w:rsidRPr="000B2371">
              <w:t>.</w:t>
            </w:r>
            <w:r w:rsidRPr="000B2371">
              <w:t>04</w:t>
            </w:r>
            <w:r w:rsidR="00337927" w:rsidRPr="000B2371">
              <w:t>.201</w:t>
            </w:r>
            <w:r w:rsidRPr="000B2371">
              <w:t>9</w:t>
            </w:r>
          </w:p>
        </w:tc>
        <w:tc>
          <w:tcPr>
            <w:tcW w:w="4672" w:type="dxa"/>
          </w:tcPr>
          <w:p w14:paraId="71F60AD3" w14:textId="0DCF6BA6" w:rsidR="00D07B4B" w:rsidRPr="000B2371" w:rsidRDefault="00E37709" w:rsidP="00D07B4B">
            <w:r w:rsidRPr="000B2371">
              <w:t>Prvá verzia</w:t>
            </w:r>
          </w:p>
        </w:tc>
        <w:tc>
          <w:tcPr>
            <w:tcW w:w="2265" w:type="dxa"/>
          </w:tcPr>
          <w:p w14:paraId="070A42CE" w14:textId="4568F788" w:rsidR="00D07B4B" w:rsidRPr="000B2371" w:rsidRDefault="00E4297E" w:rsidP="00D07B4B">
            <w:r w:rsidRPr="000B2371">
              <w:t>Martin Mihalčo</w:t>
            </w:r>
          </w:p>
        </w:tc>
      </w:tr>
      <w:tr w:rsidR="003F1872" w:rsidRPr="000B2371" w14:paraId="7F05EB7E" w14:textId="77777777" w:rsidTr="00D07B4B">
        <w:tc>
          <w:tcPr>
            <w:tcW w:w="985" w:type="dxa"/>
          </w:tcPr>
          <w:p w14:paraId="6B48F977" w14:textId="2414A2E5" w:rsidR="003F1872" w:rsidRPr="000B2371" w:rsidRDefault="003F1872" w:rsidP="00D07B4B">
            <w:r>
              <w:t>1.1</w:t>
            </w:r>
          </w:p>
        </w:tc>
        <w:tc>
          <w:tcPr>
            <w:tcW w:w="1134" w:type="dxa"/>
          </w:tcPr>
          <w:p w14:paraId="69974A5B" w14:textId="0C8AFCD2" w:rsidR="003F1872" w:rsidRPr="000B2371" w:rsidRDefault="003F1872" w:rsidP="00E4297E">
            <w:r>
              <w:t>21.05.2019</w:t>
            </w:r>
          </w:p>
        </w:tc>
        <w:tc>
          <w:tcPr>
            <w:tcW w:w="4672" w:type="dxa"/>
          </w:tcPr>
          <w:p w14:paraId="6C0C7646" w14:textId="0A2FD907" w:rsidR="003F1872" w:rsidRPr="000B2371" w:rsidRDefault="003F1872" w:rsidP="00D07B4B">
            <w:r>
              <w:t>Doplnené povolené tagy</w:t>
            </w:r>
          </w:p>
        </w:tc>
        <w:tc>
          <w:tcPr>
            <w:tcW w:w="2265" w:type="dxa"/>
          </w:tcPr>
          <w:p w14:paraId="352246E1" w14:textId="75307ECC" w:rsidR="003F1872" w:rsidRPr="000B2371" w:rsidRDefault="003F1872" w:rsidP="00D07B4B">
            <w:r>
              <w:t>Martin Mihalčo</w:t>
            </w:r>
          </w:p>
        </w:tc>
      </w:tr>
    </w:tbl>
    <w:p w14:paraId="4C51C8DA" w14:textId="77777777" w:rsidR="00D07B4B" w:rsidRPr="000B2371" w:rsidRDefault="00D07B4B" w:rsidP="00D07B4B"/>
    <w:p w14:paraId="78932709" w14:textId="77777777" w:rsidR="0064612D" w:rsidRPr="000B2371" w:rsidRDefault="00D07B4B" w:rsidP="00D07B4B">
      <w:pPr>
        <w:pStyle w:val="Heading1"/>
        <w:rPr>
          <w:lang w:val="sk-SK"/>
        </w:rPr>
      </w:pPr>
      <w:bookmarkStart w:id="2" w:name="_Toc9342211"/>
      <w:r w:rsidRPr="000B2371">
        <w:rPr>
          <w:lang w:val="sk-SK"/>
        </w:rPr>
        <w:t>Contents</w:t>
      </w:r>
      <w:bookmarkEnd w:id="2"/>
    </w:p>
    <w:sdt>
      <w:sdtPr>
        <w:rPr>
          <w:rFonts w:ascii="Arial" w:eastAsiaTheme="minorHAnsi" w:hAnsi="Arial" w:cstheme="minorBidi"/>
          <w:color w:val="auto"/>
          <w:sz w:val="22"/>
          <w:szCs w:val="22"/>
          <w:lang w:val="sk-SK"/>
        </w:rPr>
        <w:id w:val="-1452857589"/>
        <w:docPartObj>
          <w:docPartGallery w:val="Table of Contents"/>
          <w:docPartUnique/>
        </w:docPartObj>
      </w:sdtPr>
      <w:sdtEndPr>
        <w:rPr>
          <w:rFonts w:eastAsia="MS Mincho"/>
          <w:b/>
          <w:bCs/>
          <w:noProof/>
        </w:rPr>
      </w:sdtEndPr>
      <w:sdtContent>
        <w:p w14:paraId="404D8E4A" w14:textId="77777777" w:rsidR="0064612D" w:rsidRPr="000B2371" w:rsidRDefault="0064612D">
          <w:pPr>
            <w:pStyle w:val="TOCHeading"/>
            <w:rPr>
              <w:lang w:val="sk-SK"/>
            </w:rPr>
          </w:pPr>
          <w:r w:rsidRPr="000B2371">
            <w:rPr>
              <w:lang w:val="sk-SK"/>
            </w:rPr>
            <w:t>Contents</w:t>
          </w:r>
        </w:p>
        <w:p w14:paraId="3E6BB3D6" w14:textId="31C1C97C" w:rsidR="00F94614" w:rsidRDefault="0064612D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r w:rsidRPr="000B2371">
            <w:fldChar w:fldCharType="begin"/>
          </w:r>
          <w:r w:rsidRPr="000B2371">
            <w:instrText xml:space="preserve"> TOC \o "1-3" \h \z \u </w:instrText>
          </w:r>
          <w:r w:rsidRPr="000B2371">
            <w:fldChar w:fldCharType="separate"/>
          </w:r>
          <w:bookmarkStart w:id="3" w:name="_GoBack"/>
          <w:bookmarkEnd w:id="3"/>
          <w:r w:rsidR="00F94614" w:rsidRPr="00852423">
            <w:rPr>
              <w:rStyle w:val="Hyperlink"/>
              <w:noProof/>
            </w:rPr>
            <w:fldChar w:fldCharType="begin"/>
          </w:r>
          <w:r w:rsidR="00F94614" w:rsidRPr="00852423">
            <w:rPr>
              <w:rStyle w:val="Hyperlink"/>
              <w:noProof/>
            </w:rPr>
            <w:instrText xml:space="preserve"> </w:instrText>
          </w:r>
          <w:r w:rsidR="00F94614">
            <w:rPr>
              <w:noProof/>
            </w:rPr>
            <w:instrText>HYPERLINK \l "_Toc9342209"</w:instrText>
          </w:r>
          <w:r w:rsidR="00F94614" w:rsidRPr="00852423">
            <w:rPr>
              <w:rStyle w:val="Hyperlink"/>
              <w:noProof/>
            </w:rPr>
            <w:instrText xml:space="preserve"> </w:instrText>
          </w:r>
          <w:r w:rsidR="00F94614" w:rsidRPr="00852423">
            <w:rPr>
              <w:rStyle w:val="Hyperlink"/>
              <w:noProof/>
            </w:rPr>
          </w:r>
          <w:r w:rsidR="00F94614" w:rsidRPr="00852423">
            <w:rPr>
              <w:rStyle w:val="Hyperlink"/>
              <w:noProof/>
            </w:rPr>
            <w:fldChar w:fldCharType="separate"/>
          </w:r>
          <w:r w:rsidR="00F94614" w:rsidRPr="00852423">
            <w:rPr>
              <w:rStyle w:val="Hyperlink"/>
              <w:noProof/>
            </w:rPr>
            <w:t>1</w:t>
          </w:r>
          <w:r w:rsidR="00F94614">
            <w:rPr>
              <w:rFonts w:asciiTheme="minorHAnsi" w:eastAsiaTheme="minorEastAsia" w:hAnsiTheme="minorHAnsi"/>
              <w:noProof/>
              <w:lang w:eastAsia="sk-SK"/>
            </w:rPr>
            <w:tab/>
          </w:r>
          <w:r w:rsidR="00F94614" w:rsidRPr="00852423">
            <w:rPr>
              <w:rStyle w:val="Hyperlink"/>
              <w:noProof/>
            </w:rPr>
            <w:t>Document information</w:t>
          </w:r>
          <w:r w:rsidR="00F94614">
            <w:rPr>
              <w:noProof/>
              <w:webHidden/>
            </w:rPr>
            <w:tab/>
          </w:r>
          <w:r w:rsidR="00F94614">
            <w:rPr>
              <w:noProof/>
              <w:webHidden/>
            </w:rPr>
            <w:fldChar w:fldCharType="begin"/>
          </w:r>
          <w:r w:rsidR="00F94614">
            <w:rPr>
              <w:noProof/>
              <w:webHidden/>
            </w:rPr>
            <w:instrText xml:space="preserve"> PAGEREF _Toc9342209 \h </w:instrText>
          </w:r>
          <w:r w:rsidR="00F94614">
            <w:rPr>
              <w:noProof/>
              <w:webHidden/>
            </w:rPr>
          </w:r>
          <w:r w:rsidR="00F94614">
            <w:rPr>
              <w:noProof/>
              <w:webHidden/>
            </w:rPr>
            <w:fldChar w:fldCharType="separate"/>
          </w:r>
          <w:r w:rsidR="00F94614">
            <w:rPr>
              <w:noProof/>
              <w:webHidden/>
            </w:rPr>
            <w:t>1</w:t>
          </w:r>
          <w:r w:rsidR="00F94614">
            <w:rPr>
              <w:noProof/>
              <w:webHidden/>
            </w:rPr>
            <w:fldChar w:fldCharType="end"/>
          </w:r>
          <w:r w:rsidR="00F94614" w:rsidRPr="00852423">
            <w:rPr>
              <w:rStyle w:val="Hyperlink"/>
              <w:noProof/>
            </w:rPr>
            <w:fldChar w:fldCharType="end"/>
          </w:r>
        </w:p>
        <w:p w14:paraId="44DEF4D4" w14:textId="7B68B035" w:rsidR="00F94614" w:rsidRDefault="00F946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0" w:history="1">
            <w:r w:rsidRPr="00852423">
              <w:rPr>
                <w:rStyle w:val="Hyperlink"/>
                <w:noProof/>
              </w:rPr>
              <w:t>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Version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634BEC" w14:textId="5B32FAF6" w:rsidR="00F94614" w:rsidRDefault="00F946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1" w:history="1">
            <w:r w:rsidRPr="00852423">
              <w:rPr>
                <w:rStyle w:val="Hyperlink"/>
                <w:noProof/>
              </w:rPr>
              <w:t>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Contents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646D95" w14:textId="391FA637" w:rsidR="00F94614" w:rsidRDefault="00F946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2" w:history="1">
            <w:r w:rsidRPr="00852423">
              <w:rPr>
                <w:rStyle w:val="Hyperlink"/>
                <w:noProof/>
              </w:rPr>
              <w:t>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Úvod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CCC698" w14:textId="1C811D82" w:rsidR="00F94614" w:rsidRDefault="00F946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3" w:history="1">
            <w:r w:rsidRPr="00852423">
              <w:rPr>
                <w:rStyle w:val="Hyperlink"/>
                <w:noProof/>
              </w:rPr>
              <w:t>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Proces tlače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EB8A69" w14:textId="520F43B9" w:rsidR="00F94614" w:rsidRDefault="00F94614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4" w:history="1">
            <w:r w:rsidRPr="00852423">
              <w:rPr>
                <w:rStyle w:val="Hyperlink"/>
                <w:noProof/>
              </w:rPr>
              <w:t>5.1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Šablona pre položky dokladu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9CC25" w14:textId="02183ABC" w:rsidR="00F94614" w:rsidRDefault="00F94614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5" w:history="1">
            <w:r w:rsidRPr="00852423">
              <w:rPr>
                <w:rStyle w:val="Hyperlink"/>
                <w:noProof/>
              </w:rPr>
              <w:t>5.2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Povolené tagy – tagName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894D6E" w14:textId="23D4DDE4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6" w:history="1">
            <w:r w:rsidRPr="00852423">
              <w:rPr>
                <w:rStyle w:val="Hyperlink"/>
                <w:noProof/>
              </w:rPr>
              <w:t>5.2.1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codePage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6C5252" w14:textId="7850B72C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7" w:history="1">
            <w:r w:rsidRPr="00852423">
              <w:rPr>
                <w:rStyle w:val="Hyperlink"/>
                <w:noProof/>
              </w:rPr>
              <w:t>5.2.2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CompanyName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9EFA12" w14:textId="3B6A47F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8" w:history="1">
            <w:r w:rsidRPr="00852423">
              <w:rPr>
                <w:rStyle w:val="Hyperlink"/>
                <w:noProof/>
              </w:rPr>
              <w:t>5.2.3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CompanyAddress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EC35B1" w14:textId="24059238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19" w:history="1">
            <w:r w:rsidRPr="00852423">
              <w:rPr>
                <w:rStyle w:val="Hyperlink"/>
                <w:noProof/>
              </w:rPr>
              <w:t>5.2.4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ICO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D4A722" w14:textId="75132C90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0" w:history="1">
            <w:r w:rsidRPr="00852423">
              <w:rPr>
                <w:rStyle w:val="Hyperlink"/>
                <w:noProof/>
              </w:rPr>
              <w:t>5.2.5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DIC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1CA97A" w14:textId="3D94D2C8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1" w:history="1">
            <w:r w:rsidRPr="00852423">
              <w:rPr>
                <w:rStyle w:val="Hyperlink"/>
                <w:noProof/>
              </w:rPr>
              <w:t>5.2.6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ICDPH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9E9D43" w14:textId="395EC78D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2" w:history="1">
            <w:r w:rsidRPr="00852423">
              <w:rPr>
                <w:rStyle w:val="Hyperlink"/>
                <w:noProof/>
              </w:rPr>
              <w:t>5.2.7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Shop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A03FB91" w14:textId="77FDCBCB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3" w:history="1">
            <w:r w:rsidRPr="00852423">
              <w:rPr>
                <w:rStyle w:val="Hyperlink"/>
                <w:noProof/>
              </w:rPr>
              <w:t>5.2.8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CashRegisterCode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D6B6A1" w14:textId="2A23EDFF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4" w:history="1">
            <w:r w:rsidRPr="00852423">
              <w:rPr>
                <w:rStyle w:val="Hyperlink"/>
                <w:noProof/>
              </w:rPr>
              <w:t>5.2.9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CreateDateTime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2906DE" w14:textId="76EEF74D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5" w:history="1">
            <w:r w:rsidRPr="00852423">
              <w:rPr>
                <w:rStyle w:val="Hyperlink"/>
                <w:noProof/>
              </w:rPr>
              <w:t>5.2.10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ReceiptNumber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F95E52" w14:textId="2D50F710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6" w:history="1">
            <w:r w:rsidRPr="00852423">
              <w:rPr>
                <w:rStyle w:val="Hyperlink"/>
                <w:noProof/>
              </w:rPr>
              <w:t>5.2.11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InvoiceNumber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A44A4E" w14:textId="6115671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7" w:history="1">
            <w:r w:rsidRPr="00852423">
              <w:rPr>
                <w:rStyle w:val="Hyperlink"/>
                <w:noProof/>
              </w:rPr>
              <w:t>5.2.12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ParagonNumber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C355FE" w14:textId="14947C6B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8" w:history="1">
            <w:r w:rsidRPr="00852423">
              <w:rPr>
                <w:rStyle w:val="Hyperlink"/>
                <w:noProof/>
              </w:rPr>
              <w:t>5.2.13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CustomerId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6F24E" w14:textId="20D6D7BB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29" w:history="1">
            <w:r w:rsidRPr="00852423">
              <w:rPr>
                <w:rStyle w:val="Hyperlink"/>
                <w:noProof/>
              </w:rPr>
              <w:t>5.2.14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PosType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4A45B8" w14:textId="6CD9936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0" w:history="1">
            <w:r w:rsidRPr="00852423">
              <w:rPr>
                <w:rStyle w:val="Hyperlink"/>
                <w:noProof/>
              </w:rPr>
              <w:t>5.2.15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Items.Start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618433" w14:textId="508BE054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1" w:history="1">
            <w:r w:rsidRPr="00852423">
              <w:rPr>
                <w:rStyle w:val="Hyperlink"/>
                <w:noProof/>
              </w:rPr>
              <w:t>5.2.16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Item.Start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1988FE" w14:textId="7A93885A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2" w:history="1">
            <w:r w:rsidRPr="00852423">
              <w:rPr>
                <w:rStyle w:val="Hyperlink"/>
                <w:noProof/>
              </w:rPr>
              <w:t>5.2.17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A96AC4" w14:textId="19AF4DBA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3" w:history="1">
            <w:r w:rsidRPr="00852423">
              <w:rPr>
                <w:rStyle w:val="Hyperlink"/>
                <w:noProof/>
              </w:rPr>
              <w:t>5.2.18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Items.End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71A9A8" w14:textId="4B3DFEC2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4" w:history="1">
            <w:r w:rsidRPr="00852423">
              <w:rPr>
                <w:rStyle w:val="Hyperlink"/>
                <w:noProof/>
              </w:rPr>
              <w:t>5.2.19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Item.Name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8684AB" w14:textId="5DCF21DE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5" w:history="1">
            <w:r w:rsidRPr="00852423">
              <w:rPr>
                <w:rStyle w:val="Hyperlink"/>
                <w:noProof/>
              </w:rPr>
              <w:t>5.2.20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Item.Quantity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9C90E2" w14:textId="299A2B9B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6" w:history="1">
            <w:r w:rsidRPr="00852423">
              <w:rPr>
                <w:rStyle w:val="Hyperlink"/>
                <w:noProof/>
              </w:rPr>
              <w:t>5.2.21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Item.MeasurementUnit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6ECBC7" w14:textId="1962367A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7" w:history="1">
            <w:r w:rsidRPr="00852423">
              <w:rPr>
                <w:rStyle w:val="Hyperlink"/>
                <w:noProof/>
              </w:rPr>
              <w:t>5.2.22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Item.Price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8C4212" w14:textId="768F98C1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8" w:history="1">
            <w:r w:rsidRPr="00852423">
              <w:rPr>
                <w:rStyle w:val="Hyperlink"/>
                <w:noProof/>
              </w:rPr>
              <w:t>5.2.23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Item.ItemVat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CF9B65" w14:textId="53E1E871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39" w:history="1">
            <w:r w:rsidRPr="00852423">
              <w:rPr>
                <w:rStyle w:val="Hyperlink"/>
                <w:noProof/>
              </w:rPr>
              <w:t>5.2.24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Item.ReferenceId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895498" w14:textId="454C890C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0" w:history="1">
            <w:r w:rsidRPr="00852423">
              <w:rPr>
                <w:rStyle w:val="Hyperlink"/>
                <w:noProof/>
              </w:rPr>
              <w:t>5.2.25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Amount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7F426D" w14:textId="53904BA0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1" w:history="1">
            <w:r w:rsidRPr="00852423">
              <w:rPr>
                <w:rStyle w:val="Hyperlink"/>
                <w:noProof/>
              </w:rPr>
              <w:t>5.2.26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VatRateBasic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244F81" w14:textId="301F5D32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2" w:history="1">
            <w:r w:rsidRPr="00852423">
              <w:rPr>
                <w:rStyle w:val="Hyperlink"/>
                <w:noProof/>
              </w:rPr>
              <w:t>5.2.27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VatBaseBasic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ABDBC" w14:textId="4F29B27E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3" w:history="1">
            <w:r w:rsidRPr="00852423">
              <w:rPr>
                <w:rStyle w:val="Hyperlink"/>
                <w:noProof/>
              </w:rPr>
              <w:t>5.2.28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VatAmountBasic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DC623" w14:textId="6EF21B35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4" w:history="1">
            <w:r w:rsidRPr="00852423">
              <w:rPr>
                <w:rStyle w:val="Hyperlink"/>
                <w:noProof/>
              </w:rPr>
              <w:t>5.2.29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VatAmountBasicSum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471BAF" w14:textId="70CE692D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5" w:history="1">
            <w:r w:rsidRPr="00852423">
              <w:rPr>
                <w:rStyle w:val="Hyperlink"/>
                <w:noProof/>
              </w:rPr>
              <w:t>5.2.30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VatRateReduced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FDE2DD" w14:textId="2DB66510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6" w:history="1">
            <w:r w:rsidRPr="00852423">
              <w:rPr>
                <w:rStyle w:val="Hyperlink"/>
                <w:noProof/>
              </w:rPr>
              <w:t>5.2.31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VatBaseReduced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F50D67" w14:textId="2287AA85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7" w:history="1">
            <w:r w:rsidRPr="00852423">
              <w:rPr>
                <w:rStyle w:val="Hyperlink"/>
                <w:noProof/>
              </w:rPr>
              <w:t>5.2.32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VatAmountReduced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8100F71" w14:textId="3FC71830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8" w:history="1">
            <w:r w:rsidRPr="00852423">
              <w:rPr>
                <w:rStyle w:val="Hyperlink"/>
                <w:noProof/>
              </w:rPr>
              <w:t>5.2.33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VatAmountReducedSum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2D58F7" w14:textId="3C1EFEA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49" w:history="1">
            <w:r w:rsidRPr="00852423">
              <w:rPr>
                <w:rStyle w:val="Hyperlink"/>
                <w:noProof/>
              </w:rPr>
              <w:t>5.2.34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VatRateFree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BAB966" w14:textId="17794C69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0" w:history="1">
            <w:r w:rsidRPr="00852423">
              <w:rPr>
                <w:rStyle w:val="Hyperlink"/>
                <w:noProof/>
              </w:rPr>
              <w:t>5.2.35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VatBaseFree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674456" w14:textId="61B62FAD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1" w:history="1">
            <w:r w:rsidRPr="00852423">
              <w:rPr>
                <w:rStyle w:val="Hyperlink"/>
                <w:noProof/>
              </w:rPr>
              <w:t>5.2.36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VatAmountFree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B57F9E" w14:textId="6D9E78C7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2" w:history="1">
            <w:r w:rsidRPr="00852423">
              <w:rPr>
                <w:rStyle w:val="Hyperlink"/>
                <w:noProof/>
              </w:rPr>
              <w:t>5.2.37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VatAmountFreeSum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EDAB36" w14:textId="5B79049F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3" w:history="1">
            <w:r w:rsidRPr="00852423">
              <w:rPr>
                <w:rStyle w:val="Hyperlink"/>
                <w:noProof/>
              </w:rPr>
              <w:t>5.2.38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VatBaseSum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CE1627" w14:textId="6A224B7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4" w:history="1">
            <w:r w:rsidRPr="00852423">
              <w:rPr>
                <w:rStyle w:val="Hyperlink"/>
                <w:noProof/>
              </w:rPr>
              <w:t>5.2.39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VatAmountSum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34A059" w14:textId="4BB46DC6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5" w:history="1">
            <w:r w:rsidRPr="00852423">
              <w:rPr>
                <w:rStyle w:val="Hyperlink"/>
                <w:noProof/>
              </w:rPr>
              <w:t>5.2.40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VatTotal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F8496E" w14:textId="3C846B3C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6" w:history="1">
            <w:r w:rsidRPr="00852423">
              <w:rPr>
                <w:rStyle w:val="Hyperlink"/>
                <w:noProof/>
              </w:rPr>
              <w:t>5.2.41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UID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25C54B" w14:textId="75C464B7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7" w:history="1">
            <w:r w:rsidRPr="00852423">
              <w:rPr>
                <w:rStyle w:val="Hyperlink"/>
                <w:noProof/>
              </w:rPr>
              <w:t>5.2.42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okpCode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0EC144" w14:textId="1E896669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8" w:history="1">
            <w:r w:rsidRPr="00852423">
              <w:rPr>
                <w:rStyle w:val="Hyperlink"/>
                <w:noProof/>
              </w:rPr>
              <w:t>5.2.43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qrcode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8FA37" w14:textId="7C17F864" w:rsidR="00F94614" w:rsidRDefault="00F94614">
          <w:pPr>
            <w:pStyle w:val="TOC3"/>
            <w:tabs>
              <w:tab w:val="left" w:pos="132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59" w:history="1">
            <w:r w:rsidRPr="00852423">
              <w:rPr>
                <w:rStyle w:val="Hyperlink"/>
                <w:noProof/>
              </w:rPr>
              <w:t>5.2.44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paperCut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43BF69" w14:textId="0E5ADB24" w:rsidR="00F94614" w:rsidRDefault="00F94614">
          <w:pPr>
            <w:pStyle w:val="TOC2"/>
            <w:tabs>
              <w:tab w:val="left" w:pos="88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60" w:history="1">
            <w:r w:rsidRPr="00852423">
              <w:rPr>
                <w:rStyle w:val="Hyperlink"/>
                <w:noProof/>
              </w:rPr>
              <w:t>5.3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Príklad tlačovej šablóny: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130F27" w14:textId="0A9DD66C" w:rsidR="00F94614" w:rsidRDefault="00F94614">
          <w:pPr>
            <w:pStyle w:val="TOC1"/>
            <w:tabs>
              <w:tab w:val="left" w:pos="440"/>
              <w:tab w:val="right" w:leader="dot" w:pos="9062"/>
            </w:tabs>
            <w:rPr>
              <w:rFonts w:asciiTheme="minorHAnsi" w:eastAsiaTheme="minorEastAsia" w:hAnsiTheme="minorHAnsi"/>
              <w:noProof/>
              <w:lang w:eastAsia="sk-SK"/>
            </w:rPr>
          </w:pPr>
          <w:hyperlink w:anchor="_Toc9342261" w:history="1">
            <w:r w:rsidRPr="00852423">
              <w:rPr>
                <w:rStyle w:val="Hyperlink"/>
                <w:noProof/>
              </w:rPr>
              <w:t>6</w:t>
            </w:r>
            <w:r>
              <w:rPr>
                <w:rFonts w:asciiTheme="minorHAnsi" w:eastAsiaTheme="minorEastAsia" w:hAnsiTheme="minorHAnsi"/>
                <w:noProof/>
                <w:lang w:eastAsia="sk-SK"/>
              </w:rPr>
              <w:tab/>
            </w:r>
            <w:r w:rsidRPr="00852423">
              <w:rPr>
                <w:rStyle w:val="Hyperlink"/>
                <w:noProof/>
              </w:rPr>
              <w:t>Validácia tlačového výstupu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_Toc9342261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76B9F7" w14:textId="19DC95CE" w:rsidR="0064612D" w:rsidRPr="000B2371" w:rsidRDefault="0064612D">
          <w:pPr>
            <w:rPr>
              <w:b/>
              <w:bCs/>
              <w:noProof/>
            </w:rPr>
          </w:pPr>
          <w:r w:rsidRPr="000B2371">
            <w:rPr>
              <w:b/>
              <w:bCs/>
              <w:noProof/>
            </w:rPr>
            <w:fldChar w:fldCharType="end"/>
          </w:r>
        </w:p>
      </w:sdtContent>
    </w:sdt>
    <w:p w14:paraId="74B6F3E8" w14:textId="77777777" w:rsidR="00F94614" w:rsidRDefault="00F94614">
      <w:pPr>
        <w:rPr>
          <w:rFonts w:eastAsiaTheme="majorEastAsia" w:cstheme="majorBidi"/>
          <w:caps/>
          <w:noProof/>
          <w:color w:val="005D92" w:themeColor="accent1" w:themeShade="BF"/>
          <w:sz w:val="32"/>
          <w:szCs w:val="32"/>
        </w:rPr>
      </w:pPr>
      <w:r>
        <w:rPr>
          <w:noProof/>
        </w:rPr>
        <w:br w:type="page"/>
      </w:r>
    </w:p>
    <w:p w14:paraId="5D5D1338" w14:textId="046A1512" w:rsidR="00E37709" w:rsidRPr="000B2371" w:rsidRDefault="00E37709" w:rsidP="00E37709">
      <w:pPr>
        <w:pStyle w:val="Heading1"/>
        <w:rPr>
          <w:noProof/>
          <w:lang w:val="sk-SK"/>
        </w:rPr>
      </w:pPr>
      <w:bookmarkStart w:id="4" w:name="_Toc9342212"/>
      <w:r w:rsidRPr="000B2371">
        <w:rPr>
          <w:noProof/>
          <w:lang w:val="sk-SK"/>
        </w:rPr>
        <w:lastRenderedPageBreak/>
        <w:t>Úvod</w:t>
      </w:r>
      <w:bookmarkEnd w:id="4"/>
    </w:p>
    <w:p w14:paraId="6D030E62" w14:textId="1364734D" w:rsidR="00E37709" w:rsidRPr="000B2371" w:rsidRDefault="008667B8" w:rsidP="00E37709">
      <w:r w:rsidRPr="000B2371">
        <w:t>Datapac OEC umožňuje vytlačiť pokladničný doklad, doklad o úhrade faktúry, neplatný doklad, doklad o vklade hotovosti a doklad o výbere hotovosti.</w:t>
      </w:r>
      <w:r w:rsidR="00E6495D" w:rsidRPr="000B2371">
        <w:t xml:space="preserve"> Tlačové výstupy v rámci Datapac OEC je možné vytlačiť cez pripojenú tlačiareň. </w:t>
      </w:r>
    </w:p>
    <w:p w14:paraId="5A215B95" w14:textId="1A931B15" w:rsidR="00271569" w:rsidRPr="000B2371" w:rsidRDefault="00A8282A" w:rsidP="00A8282A">
      <w:pPr>
        <w:pStyle w:val="Heading1"/>
        <w:rPr>
          <w:lang w:val="sk-SK"/>
        </w:rPr>
      </w:pPr>
      <w:bookmarkStart w:id="5" w:name="_Toc9342213"/>
      <w:r w:rsidRPr="000B2371">
        <w:rPr>
          <w:lang w:val="sk-SK"/>
        </w:rPr>
        <w:t>Proces tlače</w:t>
      </w:r>
      <w:bookmarkEnd w:id="5"/>
    </w:p>
    <w:p w14:paraId="1882C5B4" w14:textId="3968A0F3" w:rsidR="00A8282A" w:rsidRPr="000B2371" w:rsidRDefault="00AE33E9" w:rsidP="00A8282A">
      <w:r w:rsidRPr="000B2371">
        <w:t xml:space="preserve">Tlač dokladu je možné realizovať </w:t>
      </w:r>
      <w:r w:rsidR="00C06685" w:rsidRPr="000B2371">
        <w:t>prostredníctvom API rozhrania PPEKK</w:t>
      </w:r>
      <w:r w:rsidR="00B80293" w:rsidRPr="000B2371">
        <w:t xml:space="preserve">. </w:t>
      </w:r>
      <w:r w:rsidR="006D113F" w:rsidRPr="000B2371">
        <w:t>Podkladom pre tlačový výstup je formátovaný text</w:t>
      </w:r>
      <w:r w:rsidR="005013F8" w:rsidRPr="000B2371">
        <w:t xml:space="preserve"> (tlačová šablóna)</w:t>
      </w:r>
      <w:r w:rsidR="006D113F" w:rsidRPr="000B2371">
        <w:t>, ktorý musí obsahovať</w:t>
      </w:r>
      <w:r w:rsidR="004675D7" w:rsidRPr="000B2371">
        <w:t xml:space="preserve"> </w:t>
      </w:r>
      <w:r w:rsidR="006D113F" w:rsidRPr="000B2371">
        <w:t>predpísané reťazce (ďalej tagy) podliehajúce validácii. Inak sa použije predvolená šablóna pre tlač dokladu. Jednotlivé tagy budú pred odoslaním na tlačiareň nahradené príslušnými údajmi uloženými v CHDÚ.</w:t>
      </w:r>
      <w:r w:rsidR="00296F49" w:rsidRPr="000B2371">
        <w:t xml:space="preserve"> </w:t>
      </w:r>
      <w:r w:rsidR="00CC05E1" w:rsidRPr="000B2371">
        <w:t>Tagy sú tvorené podľa masky [tagName:A</w:t>
      </w:r>
      <w:r w:rsidR="0011278E" w:rsidRPr="000B2371">
        <w:t>XXXX</w:t>
      </w:r>
      <w:r w:rsidR="00CC05E1" w:rsidRPr="000B2371">
        <w:t>], kde:</w:t>
      </w:r>
    </w:p>
    <w:p w14:paraId="20245F68" w14:textId="0DFF266E" w:rsidR="00CC05E1" w:rsidRPr="000B2371" w:rsidRDefault="00CC05E1" w:rsidP="00CC05E1">
      <w:pPr>
        <w:pStyle w:val="ListParagraph"/>
        <w:numPr>
          <w:ilvl w:val="0"/>
          <w:numId w:val="2"/>
        </w:numPr>
      </w:pPr>
      <w:r w:rsidRPr="000B2371">
        <w:t xml:space="preserve">tagName – je názov údaja. Je zhodný s názvom elementu v dátovej správe </w:t>
      </w:r>
      <w:r w:rsidR="007365EC" w:rsidRPr="000B2371">
        <w:t>(</w:t>
      </w:r>
      <w:r w:rsidRPr="000B2371">
        <w:t>napr.: CompanyName</w:t>
      </w:r>
      <w:r w:rsidR="007365EC" w:rsidRPr="000B2371">
        <w:t>).</w:t>
      </w:r>
    </w:p>
    <w:p w14:paraId="4E3706C0" w14:textId="77777777" w:rsidR="00CC05E1" w:rsidRPr="000B2371" w:rsidRDefault="00CC05E1" w:rsidP="00CC05E1">
      <w:pPr>
        <w:pStyle w:val="ListParagraph"/>
        <w:numPr>
          <w:ilvl w:val="0"/>
          <w:numId w:val="2"/>
        </w:numPr>
      </w:pPr>
      <w:r w:rsidRPr="000B2371">
        <w:t xml:space="preserve">A – zarovnanie údaja. Povolené hodnoty sú: </w:t>
      </w:r>
    </w:p>
    <w:p w14:paraId="085A56D4" w14:textId="1AD5FFF0" w:rsidR="00CC05E1" w:rsidRPr="000B2371" w:rsidRDefault="00CC05E1" w:rsidP="00CC05E1">
      <w:pPr>
        <w:pStyle w:val="ListParagraph"/>
        <w:numPr>
          <w:ilvl w:val="1"/>
          <w:numId w:val="2"/>
        </w:numPr>
      </w:pPr>
      <w:r w:rsidRPr="000B2371">
        <w:t>L – zarovná údaj doľava</w:t>
      </w:r>
    </w:p>
    <w:p w14:paraId="55020CD5" w14:textId="39A773E0" w:rsidR="00CC05E1" w:rsidRDefault="00CC05E1" w:rsidP="00CC05E1">
      <w:pPr>
        <w:pStyle w:val="ListParagraph"/>
        <w:numPr>
          <w:ilvl w:val="1"/>
          <w:numId w:val="2"/>
        </w:numPr>
      </w:pPr>
      <w:r w:rsidRPr="000B2371">
        <w:t xml:space="preserve">P – zarovná údaj doprava </w:t>
      </w:r>
    </w:p>
    <w:p w14:paraId="68153030" w14:textId="620900B6" w:rsidR="003F1872" w:rsidRPr="000B2371" w:rsidRDefault="003F1872" w:rsidP="00CC05E1">
      <w:pPr>
        <w:pStyle w:val="ListParagraph"/>
        <w:numPr>
          <w:ilvl w:val="1"/>
          <w:numId w:val="2"/>
        </w:numPr>
      </w:pPr>
      <w:r>
        <w:t xml:space="preserve">C - </w:t>
      </w:r>
      <w:r w:rsidRPr="000B2371">
        <w:t>centrovanie na stred</w:t>
      </w:r>
    </w:p>
    <w:p w14:paraId="6C4CFCC8" w14:textId="77777777" w:rsidR="0011278E" w:rsidRPr="000B2371" w:rsidRDefault="0011278E" w:rsidP="00CC05E1">
      <w:pPr>
        <w:pStyle w:val="ListParagraph"/>
        <w:numPr>
          <w:ilvl w:val="0"/>
          <w:numId w:val="2"/>
        </w:numPr>
      </w:pPr>
      <w:r w:rsidRPr="000B2371">
        <w:t>XXXX</w:t>
      </w:r>
      <w:r w:rsidR="00CC05E1" w:rsidRPr="000B2371">
        <w:t xml:space="preserve"> - </w:t>
      </w:r>
      <w:r w:rsidR="007365EC" w:rsidRPr="000B2371">
        <w:t xml:space="preserve">maska pre </w:t>
      </w:r>
    </w:p>
    <w:p w14:paraId="1E431AC7" w14:textId="608A745F" w:rsidR="00CC05E1" w:rsidRPr="000B2371" w:rsidRDefault="007365EC" w:rsidP="0011278E">
      <w:pPr>
        <w:pStyle w:val="ListParagraph"/>
        <w:numPr>
          <w:ilvl w:val="1"/>
          <w:numId w:val="2"/>
        </w:numPr>
      </w:pPr>
      <w:r w:rsidRPr="000B2371">
        <w:t>dĺžku údaja (napr.: 6.2)</w:t>
      </w:r>
    </w:p>
    <w:p w14:paraId="3A9F5A1F" w14:textId="6FA66B1E" w:rsidR="0011278E" w:rsidRPr="000B2371" w:rsidRDefault="0011278E" w:rsidP="0011278E">
      <w:pPr>
        <w:pStyle w:val="ListParagraph"/>
        <w:numPr>
          <w:ilvl w:val="1"/>
          <w:numId w:val="2"/>
        </w:numPr>
      </w:pPr>
      <w:r w:rsidRPr="000B2371">
        <w:t> maximálnu dĺžku (MAX)</w:t>
      </w:r>
    </w:p>
    <w:p w14:paraId="5267597B" w14:textId="6A75167A" w:rsidR="0011278E" w:rsidRDefault="003F1872" w:rsidP="0011278E">
      <w:pPr>
        <w:pStyle w:val="ListParagraph"/>
        <w:numPr>
          <w:ilvl w:val="1"/>
          <w:numId w:val="2"/>
        </w:numPr>
      </w:pPr>
      <w:r>
        <w:t> zalomenie textu do ďalšieho riadku v prípade, že je dlhší ako maximálna dĺžka riadku</w:t>
      </w:r>
      <w:r w:rsidR="0011278E" w:rsidRPr="000B2371">
        <w:t xml:space="preserve"> (WRAP)</w:t>
      </w:r>
    </w:p>
    <w:p w14:paraId="28EC36DD" w14:textId="71716CE4" w:rsidR="00DA4352" w:rsidRDefault="00DA4352" w:rsidP="00DA4352">
      <w:pPr>
        <w:pStyle w:val="Heading2"/>
      </w:pPr>
      <w:bookmarkStart w:id="6" w:name="_Toc9342214"/>
      <w:r>
        <w:t>Šablona pre položky dokladu</w:t>
      </w:r>
      <w:bookmarkEnd w:id="6"/>
    </w:p>
    <w:p w14:paraId="276B4A2F" w14:textId="183F1404" w:rsidR="00DA4352" w:rsidRDefault="00DA4352" w:rsidP="00DA4352">
      <w:pPr>
        <w:rPr>
          <w:lang w:val="en-US"/>
        </w:rPr>
      </w:pPr>
      <w:r>
        <w:rPr>
          <w:lang w:val="en-US"/>
        </w:rPr>
        <w:t>Položky dokladu môžu mať buď</w:t>
      </w:r>
    </w:p>
    <w:p w14:paraId="46EF950D" w14:textId="00563824" w:rsidR="00DA4352" w:rsidRDefault="00DA4352" w:rsidP="00DA4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Spoločnú šablonu – rovnaká pre každú položku. V takomto prípade musí byť šablona [ItemStart]-[ItemEnd] uveden</w:t>
      </w:r>
      <w:r>
        <w:t>á práve raz a použije sa pre každú položku</w:t>
      </w:r>
    </w:p>
    <w:p w14:paraId="5F9896DD" w14:textId="70A07E68" w:rsidR="00DA4352" w:rsidRPr="00DA4352" w:rsidRDefault="00DA4352" w:rsidP="00DA435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Individuálnu šablonu – umožňuje vytlačiť každú položku individuálnou šablonou. Napríklad niektoré položky tlačiť na 1 riadok, niektoré na viac.riadkov. V tom prípade musí byť šablóna uvedená pre každú položku dokladu</w:t>
      </w:r>
      <w:r w:rsidR="008D430A">
        <w:rPr>
          <w:lang w:val="en-US"/>
        </w:rPr>
        <w:t xml:space="preserve"> (počet položiek v doklade musí byť rovný počtu </w:t>
      </w:r>
      <w:r w:rsidR="00F94614">
        <w:rPr>
          <w:lang w:val="en-US"/>
        </w:rPr>
        <w:t xml:space="preserve">[ItemStart]-[ItemEnd] </w:t>
      </w:r>
      <w:r w:rsidR="00F94614">
        <w:t>šablon</w:t>
      </w:r>
      <w:r w:rsidR="00F94614">
        <w:rPr>
          <w:lang w:val="en-US"/>
        </w:rPr>
        <w:t>).</w:t>
      </w:r>
    </w:p>
    <w:p w14:paraId="07270F9D" w14:textId="1C8480C0" w:rsidR="00CC05E1" w:rsidRPr="000B2371" w:rsidRDefault="0032364A" w:rsidP="0032364A">
      <w:pPr>
        <w:pStyle w:val="Heading2"/>
        <w:rPr>
          <w:lang w:val="sk-SK"/>
        </w:rPr>
      </w:pPr>
      <w:bookmarkStart w:id="7" w:name="_Toc9342215"/>
      <w:r w:rsidRPr="000B2371">
        <w:rPr>
          <w:lang w:val="sk-SK"/>
        </w:rPr>
        <w:t xml:space="preserve">Povolené tagy </w:t>
      </w:r>
      <w:r w:rsidR="00BB1E02" w:rsidRPr="000B2371">
        <w:rPr>
          <w:lang w:val="sk-SK"/>
        </w:rPr>
        <w:t>–</w:t>
      </w:r>
      <w:r w:rsidRPr="000B2371">
        <w:rPr>
          <w:lang w:val="sk-SK"/>
        </w:rPr>
        <w:t xml:space="preserve"> tagName</w:t>
      </w:r>
      <w:bookmarkEnd w:id="7"/>
    </w:p>
    <w:p w14:paraId="224BFC86" w14:textId="77777777" w:rsidR="00BB1E02" w:rsidRPr="000B2371" w:rsidRDefault="00BB1E02" w:rsidP="00BB1E02">
      <w:pPr>
        <w:pStyle w:val="Heading3"/>
        <w:rPr>
          <w:lang w:val="sk-SK"/>
        </w:rPr>
      </w:pPr>
      <w:bookmarkStart w:id="8" w:name="_Toc9342216"/>
      <w:r w:rsidRPr="000B2371">
        <w:rPr>
          <w:lang w:val="sk-SK"/>
        </w:rPr>
        <w:t>codePage</w:t>
      </w:r>
      <w:bookmarkEnd w:id="8"/>
    </w:p>
    <w:p w14:paraId="5823720D" w14:textId="77777777" w:rsidR="00BB1E02" w:rsidRPr="000B2371" w:rsidRDefault="00BB1E02" w:rsidP="00BB1E02">
      <w:r w:rsidRPr="000B2371">
        <w:t>Slúži na nastavenie kódovej stránky.</w:t>
      </w:r>
    </w:p>
    <w:p w14:paraId="3104CF50" w14:textId="69C63DDA" w:rsidR="00BB1E02" w:rsidRPr="000B2371" w:rsidRDefault="00BB1E02" w:rsidP="00BB1E02">
      <w:r w:rsidRPr="000B2371">
        <w:t>Príklad: [codePage]</w:t>
      </w:r>
    </w:p>
    <w:p w14:paraId="0648C676" w14:textId="3E897EE4" w:rsidR="0032364A" w:rsidRPr="000B2371" w:rsidRDefault="0032364A" w:rsidP="0032364A">
      <w:pPr>
        <w:pStyle w:val="Heading3"/>
        <w:rPr>
          <w:lang w:val="sk-SK"/>
        </w:rPr>
      </w:pPr>
      <w:bookmarkStart w:id="9" w:name="_Toc9342217"/>
      <w:r w:rsidRPr="000B2371">
        <w:rPr>
          <w:lang w:val="sk-SK"/>
        </w:rPr>
        <w:t>CompanyName</w:t>
      </w:r>
      <w:bookmarkEnd w:id="9"/>
    </w:p>
    <w:p w14:paraId="3BD5BAC8" w14:textId="3FAD5182" w:rsidR="0032364A" w:rsidRPr="000B2371" w:rsidRDefault="009D4BEE" w:rsidP="0032364A">
      <w:r w:rsidRPr="000B2371">
        <w:t>N</w:t>
      </w:r>
      <w:r w:rsidR="0032364A" w:rsidRPr="000B2371">
        <w:t>áz</w:t>
      </w:r>
      <w:r w:rsidRPr="000B2371">
        <w:t>ov</w:t>
      </w:r>
      <w:r w:rsidR="0032364A" w:rsidRPr="000B2371">
        <w:t xml:space="preserve"> spoločnosti z iden</w:t>
      </w:r>
      <w:r w:rsidR="002908D4">
        <w:t>ti</w:t>
      </w:r>
      <w:r w:rsidR="0032364A" w:rsidRPr="000B2371">
        <w:t xml:space="preserve">fikačných údajov – </w:t>
      </w:r>
      <w:r w:rsidRPr="000B2371">
        <w:t xml:space="preserve">bude nahradený </w:t>
      </w:r>
      <w:r w:rsidR="0032364A" w:rsidRPr="000B2371">
        <w:t>element</w:t>
      </w:r>
      <w:r w:rsidRPr="000B2371">
        <w:t>om</w:t>
      </w:r>
      <w:r w:rsidR="0032364A" w:rsidRPr="000B2371">
        <w:t xml:space="preserve"> </w:t>
      </w:r>
      <w:r w:rsidR="0032364A" w:rsidRPr="000B2371">
        <w:rPr>
          <w:i/>
        </w:rPr>
        <w:t>CorporateBodyFullName</w:t>
      </w:r>
      <w:r w:rsidR="0032364A" w:rsidRPr="000B2371">
        <w:t xml:space="preserve">. </w:t>
      </w:r>
    </w:p>
    <w:p w14:paraId="4CA02C42" w14:textId="63A22126" w:rsidR="0032364A" w:rsidRDefault="0032364A" w:rsidP="0032364A">
      <w:r w:rsidRPr="000B2371">
        <w:t>Príklad: [CompanyName:C</w:t>
      </w:r>
      <w:r w:rsidR="00C251AA">
        <w:t>WRAP</w:t>
      </w:r>
      <w:r w:rsidRPr="000B2371">
        <w:t>]</w:t>
      </w:r>
    </w:p>
    <w:p w14:paraId="24DC4ACA" w14:textId="77777777" w:rsidR="00C251AA" w:rsidRPr="000B2371" w:rsidRDefault="00C251AA" w:rsidP="00C251AA">
      <w:pPr>
        <w:pStyle w:val="Heading3"/>
        <w:rPr>
          <w:lang w:val="sk-SK"/>
        </w:rPr>
      </w:pPr>
      <w:bookmarkStart w:id="10" w:name="_Toc9342218"/>
      <w:r>
        <w:rPr>
          <w:lang w:val="sk-SK"/>
        </w:rPr>
        <w:t>CompanyAddress</w:t>
      </w:r>
      <w:bookmarkEnd w:id="10"/>
    </w:p>
    <w:p w14:paraId="4B94521E" w14:textId="77777777" w:rsidR="002339F5" w:rsidRPr="002339F5" w:rsidRDefault="00C251AA" w:rsidP="002339F5">
      <w:pPr>
        <w:rPr>
          <w:i/>
        </w:rPr>
      </w:pPr>
      <w:r>
        <w:t>A</w:t>
      </w:r>
      <w:r w:rsidRPr="000B2371">
        <w:t xml:space="preserve">dresa </w:t>
      </w:r>
      <w:r>
        <w:t>podnikateľa</w:t>
      </w:r>
      <w:r w:rsidRPr="000B2371">
        <w:t xml:space="preserve"> z identifikačných  údajov – bude nahradený elementami</w:t>
      </w:r>
      <w:r w:rsidR="002339F5">
        <w:t xml:space="preserve">: </w:t>
      </w:r>
    </w:p>
    <w:p w14:paraId="73DE9407" w14:textId="052084D3" w:rsidR="002339F5" w:rsidRPr="002339F5" w:rsidRDefault="00C251AA" w:rsidP="002339F5">
      <w:pPr>
        <w:pStyle w:val="ListParagraph"/>
        <w:numPr>
          <w:ilvl w:val="0"/>
          <w:numId w:val="5"/>
        </w:numPr>
        <w:rPr>
          <w:i/>
        </w:rPr>
      </w:pPr>
      <w:r w:rsidRPr="002339F5">
        <w:rPr>
          <w:i/>
        </w:rPr>
        <w:t>PhysicalAddress.StreetName</w:t>
      </w:r>
    </w:p>
    <w:p w14:paraId="322DE340" w14:textId="7DE32459" w:rsidR="00C251AA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PhysicalAddress.PropertyRegistrationNumber</w:t>
      </w:r>
      <w:r w:rsidR="00C251AA" w:rsidRPr="002339F5">
        <w:rPr>
          <w:i/>
        </w:rPr>
        <w:t xml:space="preserve"> </w:t>
      </w:r>
    </w:p>
    <w:p w14:paraId="0DF6716E" w14:textId="2734989F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PhysicalAddress.BuildingNumber</w:t>
      </w:r>
    </w:p>
    <w:p w14:paraId="487B10D1" w14:textId="511644D4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lastRenderedPageBreak/>
        <w:t>PhysicalAddress.DeliveryAddress.PostalCode</w:t>
      </w:r>
    </w:p>
    <w:p w14:paraId="1E7733E6" w14:textId="716838CA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PhysicalAddress.Municipality</w:t>
      </w:r>
    </w:p>
    <w:p w14:paraId="5DDE8D10" w14:textId="31803908" w:rsidR="00C251AA" w:rsidRPr="000B2371" w:rsidRDefault="00C251AA" w:rsidP="0032364A">
      <w:r>
        <w:t>Príklad: [CompanyAddress:LWRAP]</w:t>
      </w:r>
    </w:p>
    <w:p w14:paraId="1A7A2567" w14:textId="035AEAC8" w:rsidR="0032364A" w:rsidRPr="000B2371" w:rsidRDefault="0032364A" w:rsidP="0032364A">
      <w:pPr>
        <w:pStyle w:val="Heading3"/>
        <w:rPr>
          <w:lang w:val="sk-SK"/>
        </w:rPr>
      </w:pPr>
      <w:bookmarkStart w:id="11" w:name="_Toc9342219"/>
      <w:r w:rsidRPr="000B2371">
        <w:rPr>
          <w:lang w:val="sk-SK"/>
        </w:rPr>
        <w:t>ICO</w:t>
      </w:r>
      <w:bookmarkEnd w:id="11"/>
    </w:p>
    <w:p w14:paraId="51EDB6BF" w14:textId="6606777A" w:rsidR="0032364A" w:rsidRPr="000B2371" w:rsidRDefault="009D4BEE" w:rsidP="0032364A">
      <w:pPr>
        <w:rPr>
          <w:i/>
        </w:rPr>
      </w:pPr>
      <w:r w:rsidRPr="000B2371">
        <w:t xml:space="preserve">IČO spoločnosti z identifikačných  údajov – bude nahradený elementom </w:t>
      </w:r>
      <w:r w:rsidRPr="000B2371">
        <w:rPr>
          <w:i/>
        </w:rPr>
        <w:t>Ico</w:t>
      </w:r>
    </w:p>
    <w:p w14:paraId="212262C8" w14:textId="0C1EA58A" w:rsidR="009D4BEE" w:rsidRPr="000B2371" w:rsidRDefault="009D4BEE" w:rsidP="0032364A">
      <w:r w:rsidRPr="000B2371">
        <w:t>Príklad: [ICO:L8]</w:t>
      </w:r>
    </w:p>
    <w:p w14:paraId="3617F082" w14:textId="34728EB5" w:rsidR="009D4BEE" w:rsidRPr="000B2371" w:rsidRDefault="009D4BEE" w:rsidP="009D4BEE">
      <w:pPr>
        <w:pStyle w:val="Heading3"/>
        <w:rPr>
          <w:lang w:val="sk-SK"/>
        </w:rPr>
      </w:pPr>
      <w:bookmarkStart w:id="12" w:name="_Toc9342220"/>
      <w:r w:rsidRPr="000B2371">
        <w:rPr>
          <w:lang w:val="sk-SK"/>
        </w:rPr>
        <w:t>DIC</w:t>
      </w:r>
      <w:bookmarkEnd w:id="12"/>
    </w:p>
    <w:p w14:paraId="4F72793A" w14:textId="6FD9A6BD" w:rsidR="009D4BEE" w:rsidRPr="000B2371" w:rsidRDefault="009D4BEE" w:rsidP="009D4BEE">
      <w:r w:rsidRPr="000B2371">
        <w:t xml:space="preserve">DIČ spoločnosti z identifikačných  údajov – bude nahradený elementom </w:t>
      </w:r>
      <w:r w:rsidR="00A1103F" w:rsidRPr="000B2371">
        <w:rPr>
          <w:i/>
        </w:rPr>
        <w:t>Dic</w:t>
      </w:r>
    </w:p>
    <w:p w14:paraId="167232EA" w14:textId="32AE3935" w:rsidR="009D4BEE" w:rsidRPr="000B2371" w:rsidRDefault="009D4BEE" w:rsidP="0032364A">
      <w:r w:rsidRPr="000B2371">
        <w:t>Príklad: [DIC:L10]</w:t>
      </w:r>
    </w:p>
    <w:p w14:paraId="75BA7744" w14:textId="733E8144" w:rsidR="009D4BEE" w:rsidRPr="000B2371" w:rsidRDefault="009D4BEE" w:rsidP="009D4BEE">
      <w:pPr>
        <w:pStyle w:val="Heading3"/>
        <w:rPr>
          <w:lang w:val="sk-SK"/>
        </w:rPr>
      </w:pPr>
      <w:bookmarkStart w:id="13" w:name="_Toc9342221"/>
      <w:r w:rsidRPr="000B2371">
        <w:rPr>
          <w:lang w:val="sk-SK"/>
        </w:rPr>
        <w:t>ICDPH</w:t>
      </w:r>
      <w:bookmarkEnd w:id="13"/>
    </w:p>
    <w:p w14:paraId="0D7E4FA9" w14:textId="4FE641E4" w:rsidR="009D4BEE" w:rsidRPr="000B2371" w:rsidRDefault="009D4BEE" w:rsidP="009D4BEE">
      <w:r w:rsidRPr="000B2371">
        <w:t xml:space="preserve">IČDPH spoločnosti z identifikačných  údajov – bude nahradený elementom </w:t>
      </w:r>
      <w:r w:rsidRPr="000B2371">
        <w:rPr>
          <w:i/>
        </w:rPr>
        <w:t>IcDph</w:t>
      </w:r>
    </w:p>
    <w:p w14:paraId="41C2C5DC" w14:textId="0AE3240C" w:rsidR="009D4BEE" w:rsidRDefault="009D4BEE" w:rsidP="009D4BEE">
      <w:r w:rsidRPr="000B2371">
        <w:t>Príklad: [ICDPH:L12]</w:t>
      </w:r>
    </w:p>
    <w:p w14:paraId="145D64DC" w14:textId="6A6DF85E" w:rsidR="00A1103F" w:rsidRPr="000B2371" w:rsidRDefault="00A1103F" w:rsidP="00A1103F">
      <w:pPr>
        <w:pStyle w:val="Heading3"/>
        <w:rPr>
          <w:lang w:val="sk-SK"/>
        </w:rPr>
      </w:pPr>
      <w:bookmarkStart w:id="14" w:name="_Toc9342222"/>
      <w:r w:rsidRPr="000B2371">
        <w:rPr>
          <w:lang w:val="sk-SK"/>
        </w:rPr>
        <w:t>Shop</w:t>
      </w:r>
      <w:bookmarkEnd w:id="14"/>
    </w:p>
    <w:p w14:paraId="55B5025A" w14:textId="77777777" w:rsidR="002339F5" w:rsidRDefault="00A1103F" w:rsidP="00A1103F">
      <w:r w:rsidRPr="000B2371">
        <w:t>Názov a adresa prevádzky z identifikačných  údajov – bude nahradený elementami</w:t>
      </w:r>
      <w:r w:rsidR="002339F5">
        <w:t xml:space="preserve">: </w:t>
      </w:r>
    </w:p>
    <w:p w14:paraId="73E6407C" w14:textId="34068E07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OrganizationUnit.OrganizationUnitName</w:t>
      </w:r>
    </w:p>
    <w:p w14:paraId="06F06E66" w14:textId="50C7E6FE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OrganizationUnit.PhysicalAddress.StreetName</w:t>
      </w:r>
    </w:p>
    <w:p w14:paraId="1FF570FF" w14:textId="11D2CF18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OrganizationUnit.PhysicalAddress.PropertyRegistrationNumber</w:t>
      </w:r>
    </w:p>
    <w:p w14:paraId="12C10468" w14:textId="66110D9A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OrganizationUnit.PhysicalAddress.BuildingNumber</w:t>
      </w:r>
    </w:p>
    <w:p w14:paraId="58517C1A" w14:textId="3A6AB2CB" w:rsidR="002339F5" w:rsidRPr="002339F5" w:rsidRDefault="002339F5" w:rsidP="002339F5">
      <w:pPr>
        <w:pStyle w:val="ListParagraph"/>
        <w:numPr>
          <w:ilvl w:val="0"/>
          <w:numId w:val="4"/>
        </w:numPr>
        <w:rPr>
          <w:i/>
        </w:rPr>
      </w:pPr>
      <w:r w:rsidRPr="002339F5">
        <w:rPr>
          <w:i/>
        </w:rPr>
        <w:t>OrganizationUnit.PhysicalAddress.DeliveryAddress.PostalCode</w:t>
      </w:r>
    </w:p>
    <w:p w14:paraId="7163C9FD" w14:textId="2A59F3A2" w:rsidR="002339F5" w:rsidRDefault="002339F5" w:rsidP="002339F5">
      <w:pPr>
        <w:pStyle w:val="ListParagraph"/>
        <w:numPr>
          <w:ilvl w:val="0"/>
          <w:numId w:val="4"/>
        </w:numPr>
        <w:rPr>
          <w:rFonts w:ascii="Consolas" w:hAnsi="Consolas" w:cs="Consolas"/>
          <w:color w:val="000000"/>
          <w:sz w:val="19"/>
          <w:szCs w:val="19"/>
        </w:rPr>
      </w:pPr>
      <w:r w:rsidRPr="002339F5">
        <w:rPr>
          <w:i/>
        </w:rPr>
        <w:t>OrganizationUnit.PhysicalAddress.Municipality</w:t>
      </w:r>
    </w:p>
    <w:p w14:paraId="606304F8" w14:textId="247A67E4" w:rsidR="00A1103F" w:rsidRPr="000B2371" w:rsidRDefault="002339F5" w:rsidP="00A1103F">
      <w:r w:rsidRPr="000B2371">
        <w:t xml:space="preserve"> </w:t>
      </w:r>
      <w:r w:rsidR="00A1103F" w:rsidRPr="000B2371">
        <w:t>Príklad: [Shop:LWRAP]</w:t>
      </w:r>
    </w:p>
    <w:p w14:paraId="6019C1EB" w14:textId="2C78F02D" w:rsidR="00203292" w:rsidRPr="000B2371" w:rsidRDefault="00203292" w:rsidP="00203292">
      <w:pPr>
        <w:pStyle w:val="Heading3"/>
        <w:rPr>
          <w:lang w:val="sk-SK"/>
        </w:rPr>
      </w:pPr>
      <w:bookmarkStart w:id="15" w:name="_Toc9342223"/>
      <w:r w:rsidRPr="000B2371">
        <w:rPr>
          <w:lang w:val="sk-SK"/>
        </w:rPr>
        <w:t>CashRegisterCode</w:t>
      </w:r>
      <w:bookmarkEnd w:id="15"/>
    </w:p>
    <w:p w14:paraId="57313793" w14:textId="5F820171" w:rsidR="00203292" w:rsidRPr="000B2371" w:rsidRDefault="00203292" w:rsidP="00203292">
      <w:r w:rsidRPr="000B2371">
        <w:t xml:space="preserve">Číslo pokladne z identifikačných  údajov – bude nahradené elementom </w:t>
      </w:r>
      <w:r w:rsidRPr="000B2371">
        <w:rPr>
          <w:i/>
        </w:rPr>
        <w:t>OrganizationUnit.CashRegisterCode</w:t>
      </w:r>
    </w:p>
    <w:p w14:paraId="162DEF20" w14:textId="2C978FA3" w:rsidR="00203292" w:rsidRPr="000B2371" w:rsidRDefault="00203292" w:rsidP="00203292">
      <w:r w:rsidRPr="000B2371">
        <w:t>Príklad: [CashRegisterCode:L20]</w:t>
      </w:r>
    </w:p>
    <w:p w14:paraId="5FD54929" w14:textId="6CAB633D" w:rsidR="00203292" w:rsidRPr="000B2371" w:rsidRDefault="00203292" w:rsidP="00203292">
      <w:pPr>
        <w:pStyle w:val="Heading3"/>
        <w:rPr>
          <w:lang w:val="sk-SK"/>
        </w:rPr>
      </w:pPr>
      <w:bookmarkStart w:id="16" w:name="_Toc9342224"/>
      <w:r w:rsidRPr="000B2371">
        <w:rPr>
          <w:lang w:val="sk-SK"/>
        </w:rPr>
        <w:t>CreateDateTime</w:t>
      </w:r>
      <w:bookmarkEnd w:id="16"/>
    </w:p>
    <w:p w14:paraId="14649785" w14:textId="185CB203" w:rsidR="00203292" w:rsidRPr="000B2371" w:rsidRDefault="00203292" w:rsidP="00203292">
      <w:r w:rsidRPr="000B2371">
        <w:t xml:space="preserve">Dátum vytvorenia dokladu – bude nahradený elementom </w:t>
      </w:r>
      <w:r w:rsidRPr="000B2371">
        <w:rPr>
          <w:i/>
        </w:rPr>
        <w:t>Receipt.CreateDate</w:t>
      </w:r>
    </w:p>
    <w:p w14:paraId="721572D3" w14:textId="0288931B" w:rsidR="00203292" w:rsidRPr="000B2371" w:rsidRDefault="00203292" w:rsidP="00203292">
      <w:r w:rsidRPr="000B2371">
        <w:t>Príklad: [CreateDateTime:R19]</w:t>
      </w:r>
    </w:p>
    <w:p w14:paraId="7E474249" w14:textId="189FA1E9" w:rsidR="00203292" w:rsidRPr="000B2371" w:rsidRDefault="00203292" w:rsidP="00203292">
      <w:pPr>
        <w:pStyle w:val="Heading3"/>
        <w:rPr>
          <w:lang w:val="sk-SK"/>
        </w:rPr>
      </w:pPr>
      <w:bookmarkStart w:id="17" w:name="_Toc9342225"/>
      <w:r w:rsidRPr="000B2371">
        <w:rPr>
          <w:lang w:val="sk-SK"/>
        </w:rPr>
        <w:t>ReceiptNumber</w:t>
      </w:r>
      <w:bookmarkEnd w:id="17"/>
    </w:p>
    <w:p w14:paraId="0EC6F5F7" w14:textId="7D2D60D4" w:rsidR="00203292" w:rsidRPr="000B2371" w:rsidRDefault="00FF665F" w:rsidP="00203292">
      <w:r w:rsidRPr="000B2371">
        <w:t>Číslo</w:t>
      </w:r>
      <w:r w:rsidR="00203292" w:rsidRPr="000B2371">
        <w:t xml:space="preserve"> dokladu – bude nahraden</w:t>
      </w:r>
      <w:r w:rsidRPr="000B2371">
        <w:t>é</w:t>
      </w:r>
      <w:r w:rsidR="00203292" w:rsidRPr="000B2371">
        <w:t xml:space="preserve"> elementom </w:t>
      </w:r>
      <w:r w:rsidR="00203292" w:rsidRPr="000B2371">
        <w:rPr>
          <w:i/>
        </w:rPr>
        <w:t>Receipt.</w:t>
      </w:r>
      <w:r w:rsidRPr="000B2371">
        <w:rPr>
          <w:i/>
        </w:rPr>
        <w:t>ReceiptNumber</w:t>
      </w:r>
    </w:p>
    <w:p w14:paraId="01D6B98F" w14:textId="042E3D47" w:rsidR="00203292" w:rsidRPr="000B2371" w:rsidRDefault="00203292" w:rsidP="00203292">
      <w:r w:rsidRPr="000B2371">
        <w:t xml:space="preserve">Príklad: </w:t>
      </w:r>
      <w:r w:rsidR="00FF665F" w:rsidRPr="000B2371">
        <w:t>[ReceiptNumber:R4]</w:t>
      </w:r>
    </w:p>
    <w:p w14:paraId="597EF578" w14:textId="3DBB2126" w:rsidR="00FF665F" w:rsidRPr="000B2371" w:rsidRDefault="00FF665F" w:rsidP="00FF665F">
      <w:pPr>
        <w:pStyle w:val="Heading3"/>
        <w:rPr>
          <w:lang w:val="sk-SK"/>
        </w:rPr>
      </w:pPr>
      <w:bookmarkStart w:id="18" w:name="_Toc9342226"/>
      <w:r w:rsidRPr="000B2371">
        <w:rPr>
          <w:lang w:val="sk-SK"/>
        </w:rPr>
        <w:t>InvoiceNumber</w:t>
      </w:r>
      <w:bookmarkEnd w:id="18"/>
    </w:p>
    <w:p w14:paraId="769BD5D5" w14:textId="1A216103" w:rsidR="00FF665F" w:rsidRPr="000B2371" w:rsidRDefault="00FF665F" w:rsidP="00FF665F">
      <w:r w:rsidRPr="000B2371">
        <w:t xml:space="preserve">Číslo faktúry – bude nahradené elementom </w:t>
      </w:r>
      <w:r w:rsidRPr="000B2371">
        <w:rPr>
          <w:i/>
        </w:rPr>
        <w:t>Receipt.InvoiceNumber</w:t>
      </w:r>
    </w:p>
    <w:p w14:paraId="7CF18B6E" w14:textId="66E3F423" w:rsidR="00FF665F" w:rsidRDefault="00FF665F" w:rsidP="00FF665F">
      <w:r w:rsidRPr="000B2371">
        <w:t>Príklad: [</w:t>
      </w:r>
      <w:r w:rsidR="002339F5">
        <w:t>Invoice</w:t>
      </w:r>
      <w:r w:rsidRPr="000B2371">
        <w:t>Number:R</w:t>
      </w:r>
      <w:r w:rsidR="002339F5">
        <w:t>6</w:t>
      </w:r>
      <w:r w:rsidRPr="000B2371">
        <w:t>]</w:t>
      </w:r>
    </w:p>
    <w:p w14:paraId="5219CACA" w14:textId="4C5F7857" w:rsidR="002339F5" w:rsidRDefault="002339F5" w:rsidP="002339F5">
      <w:pPr>
        <w:pStyle w:val="Heading3"/>
      </w:pPr>
      <w:bookmarkStart w:id="19" w:name="_Toc9342227"/>
      <w:r>
        <w:t>ParagonNumber</w:t>
      </w:r>
      <w:bookmarkEnd w:id="19"/>
    </w:p>
    <w:p w14:paraId="05987A40" w14:textId="254721C7" w:rsidR="002339F5" w:rsidRDefault="00A35918" w:rsidP="002339F5">
      <w:pPr>
        <w:rPr>
          <w:i/>
        </w:rPr>
      </w:pPr>
      <w:r>
        <w:rPr>
          <w:lang w:val="en-US"/>
        </w:rPr>
        <w:t xml:space="preserve">Číslo paragónu bude nahradené elementom </w:t>
      </w:r>
      <w:r w:rsidRPr="00A35918">
        <w:rPr>
          <w:i/>
        </w:rPr>
        <w:t>Receipt.ParagonNumber</w:t>
      </w:r>
    </w:p>
    <w:p w14:paraId="34E7A8D5" w14:textId="3DB48B8D" w:rsidR="00A35918" w:rsidRDefault="00A35918" w:rsidP="002339F5">
      <w:r>
        <w:t>Príklad: [ParagonNumber:R5]</w:t>
      </w:r>
    </w:p>
    <w:p w14:paraId="525A811B" w14:textId="1775B0EB" w:rsidR="00A35918" w:rsidRDefault="00A35918" w:rsidP="00A35918">
      <w:pPr>
        <w:pStyle w:val="Heading3"/>
      </w:pPr>
      <w:bookmarkStart w:id="20" w:name="_Toc9342228"/>
      <w:r>
        <w:lastRenderedPageBreak/>
        <w:t>CustomerId</w:t>
      </w:r>
      <w:bookmarkEnd w:id="20"/>
    </w:p>
    <w:p w14:paraId="1910D29C" w14:textId="07E1BBD6" w:rsidR="00A35918" w:rsidRDefault="001B4239" w:rsidP="00A35918">
      <w:r>
        <w:rPr>
          <w:lang w:val="en-US"/>
        </w:rPr>
        <w:t xml:space="preserve">Číslo zákazníka bude nahradené elementom </w:t>
      </w:r>
      <w:r w:rsidRPr="001B4239">
        <w:rPr>
          <w:i/>
        </w:rPr>
        <w:t>Receipt.CustomerId</w:t>
      </w:r>
      <w:r>
        <w:rPr>
          <w:i/>
        </w:rPr>
        <w:t xml:space="preserve"> </w:t>
      </w:r>
    </w:p>
    <w:p w14:paraId="79EFAE25" w14:textId="7C0558DA" w:rsidR="001B4239" w:rsidRDefault="001B4239" w:rsidP="00A35918">
      <w:r>
        <w:t>Príklad: [CustomertId:R8]</w:t>
      </w:r>
    </w:p>
    <w:p w14:paraId="742EAFAF" w14:textId="0D4C26AA" w:rsidR="001B4239" w:rsidRDefault="001B4239" w:rsidP="001B4239">
      <w:pPr>
        <w:pStyle w:val="Heading3"/>
      </w:pPr>
      <w:bookmarkStart w:id="21" w:name="_Toc9342229"/>
      <w:r>
        <w:t>PosType</w:t>
      </w:r>
      <w:bookmarkEnd w:id="21"/>
    </w:p>
    <w:p w14:paraId="3D7410D0" w14:textId="27A4D519" w:rsidR="001B4239" w:rsidRDefault="001B4239" w:rsidP="001B4239">
      <w:pPr>
        <w:rPr>
          <w:lang w:val="en-US"/>
        </w:rPr>
      </w:pPr>
      <w:r>
        <w:rPr>
          <w:lang w:val="en-US"/>
        </w:rPr>
        <w:t>Typ pokladne v prípade prenosnej pokladne bude nahradený textom “Prenosná pokladňa”, inak prázdnym reťazcom.</w:t>
      </w:r>
    </w:p>
    <w:p w14:paraId="798FEB88" w14:textId="37A9EC97" w:rsidR="001B4239" w:rsidRPr="001B4239" w:rsidRDefault="001B4239" w:rsidP="001B4239">
      <w:pPr>
        <w:rPr>
          <w:lang w:val="en-US"/>
        </w:rPr>
      </w:pPr>
      <w:r>
        <w:rPr>
          <w:lang w:val="en-US"/>
        </w:rPr>
        <w:t>Príklad: [PosType:LMAX]</w:t>
      </w:r>
    </w:p>
    <w:p w14:paraId="7020477F" w14:textId="3C2B6D13" w:rsidR="00FF665F" w:rsidRPr="000B2371" w:rsidRDefault="00FF665F" w:rsidP="00FF665F">
      <w:pPr>
        <w:pStyle w:val="Heading3"/>
        <w:rPr>
          <w:lang w:val="sk-SK"/>
        </w:rPr>
      </w:pPr>
      <w:bookmarkStart w:id="22" w:name="_Toc9342230"/>
      <w:r w:rsidRPr="000B2371">
        <w:rPr>
          <w:lang w:val="sk-SK"/>
        </w:rPr>
        <w:t>Item</w:t>
      </w:r>
      <w:r w:rsidR="00E51F41" w:rsidRPr="000B2371">
        <w:rPr>
          <w:lang w:val="sk-SK"/>
        </w:rPr>
        <w:t>s</w:t>
      </w:r>
      <w:r w:rsidRPr="000B2371">
        <w:rPr>
          <w:lang w:val="sk-SK"/>
        </w:rPr>
        <w:t>.Start</w:t>
      </w:r>
      <w:bookmarkEnd w:id="22"/>
    </w:p>
    <w:p w14:paraId="2163C46F" w14:textId="62152B6A" w:rsidR="00FF665F" w:rsidRPr="000B2371" w:rsidRDefault="00FF665F" w:rsidP="00FF665F">
      <w:r w:rsidRPr="000B2371">
        <w:t>Označenie začiatku tlače položiek dokladu.</w:t>
      </w:r>
    </w:p>
    <w:p w14:paraId="0B73878E" w14:textId="6369A571" w:rsidR="00FF665F" w:rsidRPr="000B2371" w:rsidRDefault="00FF665F" w:rsidP="00FF665F">
      <w:r w:rsidRPr="000B2371">
        <w:t>Príklad: [Item</w:t>
      </w:r>
      <w:r w:rsidR="00E51F41" w:rsidRPr="000B2371">
        <w:t>s</w:t>
      </w:r>
      <w:r w:rsidRPr="000B2371">
        <w:t>.Start]</w:t>
      </w:r>
    </w:p>
    <w:p w14:paraId="2BA78B98" w14:textId="77777777" w:rsidR="00E51F41" w:rsidRPr="000B2371" w:rsidRDefault="00E51F41" w:rsidP="00E51F41">
      <w:pPr>
        <w:pStyle w:val="Heading3"/>
        <w:rPr>
          <w:lang w:val="sk-SK"/>
        </w:rPr>
      </w:pPr>
      <w:bookmarkStart w:id="23" w:name="_Toc9342231"/>
      <w:r w:rsidRPr="000B2371">
        <w:rPr>
          <w:lang w:val="sk-SK"/>
        </w:rPr>
        <w:t>Item.Start</w:t>
      </w:r>
      <w:bookmarkEnd w:id="23"/>
    </w:p>
    <w:p w14:paraId="55A30A67" w14:textId="4EAC1EEE" w:rsidR="00E51F41" w:rsidRPr="000B2371" w:rsidRDefault="00E51F41" w:rsidP="00E51F41">
      <w:r w:rsidRPr="000B2371">
        <w:t>Označenie začiatku tlače položky dokladu.</w:t>
      </w:r>
    </w:p>
    <w:p w14:paraId="03A352AE" w14:textId="4B3FE2CB" w:rsidR="00E51F41" w:rsidRPr="000B2371" w:rsidRDefault="00E51F41" w:rsidP="00FF665F">
      <w:r w:rsidRPr="000B2371">
        <w:t xml:space="preserve">Príklad: </w:t>
      </w:r>
      <w:r w:rsidR="001B4239" w:rsidRPr="000B2371">
        <w:t>[Item.Start]</w:t>
      </w:r>
    </w:p>
    <w:p w14:paraId="625807E2" w14:textId="0624F5AB" w:rsidR="00FF665F" w:rsidRPr="000B2371" w:rsidRDefault="00FF665F" w:rsidP="00FF665F">
      <w:pPr>
        <w:pStyle w:val="Heading3"/>
        <w:rPr>
          <w:lang w:val="sk-SK"/>
        </w:rPr>
      </w:pPr>
      <w:bookmarkStart w:id="24" w:name="_Toc9342232"/>
      <w:r w:rsidRPr="000B2371">
        <w:rPr>
          <w:lang w:val="sk-SK"/>
        </w:rPr>
        <w:t>Item.End</w:t>
      </w:r>
      <w:bookmarkEnd w:id="24"/>
    </w:p>
    <w:p w14:paraId="66335944" w14:textId="5F0DF289" w:rsidR="00FF665F" w:rsidRPr="000B2371" w:rsidRDefault="00FF665F" w:rsidP="00FF665F">
      <w:r w:rsidRPr="000B2371">
        <w:t>Označenie konca tlače položk</w:t>
      </w:r>
      <w:r w:rsidR="00E51F41" w:rsidRPr="000B2371">
        <w:t>y</w:t>
      </w:r>
      <w:r w:rsidRPr="000B2371">
        <w:t xml:space="preserve"> dokladu.</w:t>
      </w:r>
    </w:p>
    <w:p w14:paraId="5AF482AF" w14:textId="54EA3337" w:rsidR="00FF665F" w:rsidRPr="000B2371" w:rsidRDefault="00FF665F" w:rsidP="00FF665F">
      <w:r w:rsidRPr="000B2371">
        <w:t>Príklad: [Item.End]</w:t>
      </w:r>
    </w:p>
    <w:p w14:paraId="326FBF7B" w14:textId="351E5892" w:rsidR="00E51F41" w:rsidRPr="000B2371" w:rsidRDefault="00E51F41" w:rsidP="00E51F41">
      <w:pPr>
        <w:pStyle w:val="Heading3"/>
        <w:rPr>
          <w:lang w:val="sk-SK"/>
        </w:rPr>
      </w:pPr>
      <w:bookmarkStart w:id="25" w:name="_Toc9342233"/>
      <w:r w:rsidRPr="000B2371">
        <w:rPr>
          <w:lang w:val="sk-SK"/>
        </w:rPr>
        <w:t>Items.End</w:t>
      </w:r>
      <w:bookmarkEnd w:id="25"/>
    </w:p>
    <w:p w14:paraId="0411A6E2" w14:textId="77777777" w:rsidR="00E51F41" w:rsidRPr="000B2371" w:rsidRDefault="00E51F41" w:rsidP="00E51F41">
      <w:r w:rsidRPr="000B2371">
        <w:t>Označenie konca tlače položiek dokladu.</w:t>
      </w:r>
    </w:p>
    <w:p w14:paraId="37BB95D4" w14:textId="19B02596" w:rsidR="00E51F41" w:rsidRPr="000B2371" w:rsidRDefault="00E51F41" w:rsidP="00FF665F">
      <w:r w:rsidRPr="000B2371">
        <w:t>Príklad: [Items.End]</w:t>
      </w:r>
    </w:p>
    <w:p w14:paraId="39A9C6CA" w14:textId="595DC0C7" w:rsidR="00FF665F" w:rsidRPr="000B2371" w:rsidRDefault="00FF665F" w:rsidP="00FF665F">
      <w:pPr>
        <w:pStyle w:val="Heading3"/>
        <w:rPr>
          <w:lang w:val="sk-SK"/>
        </w:rPr>
      </w:pPr>
      <w:bookmarkStart w:id="26" w:name="_Toc9342234"/>
      <w:r w:rsidRPr="000B2371">
        <w:rPr>
          <w:lang w:val="sk-SK"/>
        </w:rPr>
        <w:t>Item.Name</w:t>
      </w:r>
      <w:bookmarkEnd w:id="26"/>
    </w:p>
    <w:p w14:paraId="413BF72E" w14:textId="6385BBED" w:rsidR="00FF665F" w:rsidRPr="000B2371" w:rsidRDefault="00FF665F" w:rsidP="00FF665F">
      <w:r w:rsidRPr="000B2371">
        <w:t>Názov položky dokladu.</w:t>
      </w:r>
    </w:p>
    <w:p w14:paraId="34867175" w14:textId="5A10DBF1" w:rsidR="00FF665F" w:rsidRPr="000B2371" w:rsidRDefault="00FF665F" w:rsidP="00FF665F">
      <w:r w:rsidRPr="000B2371">
        <w:t>Príklad: [Item.</w:t>
      </w:r>
      <w:r w:rsidR="0053681C" w:rsidRPr="000B2371">
        <w:t>Name:L20</w:t>
      </w:r>
      <w:r w:rsidRPr="000B2371">
        <w:t>]</w:t>
      </w:r>
    </w:p>
    <w:p w14:paraId="5532028C" w14:textId="4F28FA3C" w:rsidR="0053681C" w:rsidRPr="000B2371" w:rsidRDefault="0053681C" w:rsidP="0053681C">
      <w:pPr>
        <w:pStyle w:val="Heading3"/>
        <w:rPr>
          <w:lang w:val="sk-SK"/>
        </w:rPr>
      </w:pPr>
      <w:bookmarkStart w:id="27" w:name="_Toc9342235"/>
      <w:r w:rsidRPr="000B2371">
        <w:rPr>
          <w:lang w:val="sk-SK"/>
        </w:rPr>
        <w:t>Item.Quantity</w:t>
      </w:r>
      <w:bookmarkEnd w:id="27"/>
    </w:p>
    <w:p w14:paraId="7A98A5EC" w14:textId="4A9F3152" w:rsidR="0053681C" w:rsidRPr="000B2371" w:rsidRDefault="0053681C" w:rsidP="0053681C">
      <w:r w:rsidRPr="000B2371">
        <w:t>Množstvo položky dokladu.</w:t>
      </w:r>
    </w:p>
    <w:p w14:paraId="4DF7C0D4" w14:textId="11D011C6" w:rsidR="00A1103F" w:rsidRPr="000B2371" w:rsidRDefault="0053681C" w:rsidP="00A1103F">
      <w:r w:rsidRPr="000B2371">
        <w:t>Príklad: [Item.Quantity:R3.2]</w:t>
      </w:r>
    </w:p>
    <w:p w14:paraId="1C4AA353" w14:textId="0398E2C7" w:rsidR="0053681C" w:rsidRPr="000B2371" w:rsidRDefault="0053681C" w:rsidP="0053681C">
      <w:pPr>
        <w:pStyle w:val="Heading3"/>
        <w:rPr>
          <w:lang w:val="sk-SK"/>
        </w:rPr>
      </w:pPr>
      <w:bookmarkStart w:id="28" w:name="_Toc9342236"/>
      <w:r w:rsidRPr="000B2371">
        <w:rPr>
          <w:lang w:val="sk-SK"/>
        </w:rPr>
        <w:t>Item.MeasurementUnit</w:t>
      </w:r>
      <w:bookmarkEnd w:id="28"/>
    </w:p>
    <w:p w14:paraId="7668779F" w14:textId="253D5DBC" w:rsidR="0053681C" w:rsidRPr="000B2371" w:rsidRDefault="0053681C" w:rsidP="0053681C">
      <w:r w:rsidRPr="000B2371">
        <w:t>Merná jednotka položky dokladu.</w:t>
      </w:r>
    </w:p>
    <w:p w14:paraId="20C2121D" w14:textId="72BF1C84" w:rsidR="0053681C" w:rsidRPr="000B2371" w:rsidRDefault="0053681C" w:rsidP="0053681C">
      <w:r w:rsidRPr="000B2371">
        <w:t>Príklad: [Item.MeasurementUnit:R3]</w:t>
      </w:r>
    </w:p>
    <w:p w14:paraId="6A48EA16" w14:textId="2D5CC5F6" w:rsidR="00051496" w:rsidRPr="000B2371" w:rsidRDefault="00051496" w:rsidP="00051496">
      <w:pPr>
        <w:pStyle w:val="Heading3"/>
        <w:rPr>
          <w:lang w:val="sk-SK"/>
        </w:rPr>
      </w:pPr>
      <w:bookmarkStart w:id="29" w:name="_Toc9342237"/>
      <w:r w:rsidRPr="000B2371">
        <w:rPr>
          <w:lang w:val="sk-SK"/>
        </w:rPr>
        <w:t>Item.Price</w:t>
      </w:r>
      <w:bookmarkEnd w:id="29"/>
    </w:p>
    <w:p w14:paraId="0A4943EF" w14:textId="01946368" w:rsidR="00051496" w:rsidRPr="000B2371" w:rsidRDefault="00051496" w:rsidP="00051496">
      <w:r w:rsidRPr="000B2371">
        <w:t>Cena položky dokladu.</w:t>
      </w:r>
    </w:p>
    <w:p w14:paraId="37BFD78E" w14:textId="6AD4CEDD" w:rsidR="00051496" w:rsidRPr="000B2371" w:rsidRDefault="00051496" w:rsidP="00051496">
      <w:r w:rsidRPr="000B2371">
        <w:t>Príklad: [Item.Price:R6.2]</w:t>
      </w:r>
    </w:p>
    <w:p w14:paraId="161D4DE8" w14:textId="42AE2DF8" w:rsidR="00051496" w:rsidRPr="000B2371" w:rsidRDefault="00051496" w:rsidP="00051496">
      <w:pPr>
        <w:pStyle w:val="Heading3"/>
        <w:rPr>
          <w:lang w:val="sk-SK"/>
        </w:rPr>
      </w:pPr>
      <w:bookmarkStart w:id="30" w:name="_Toc9342238"/>
      <w:r w:rsidRPr="000B2371">
        <w:rPr>
          <w:lang w:val="sk-SK"/>
        </w:rPr>
        <w:t>Item.ItemVat</w:t>
      </w:r>
      <w:bookmarkEnd w:id="30"/>
    </w:p>
    <w:p w14:paraId="7D428549" w14:textId="291762E0" w:rsidR="00051496" w:rsidRPr="000B2371" w:rsidRDefault="00051496" w:rsidP="00051496">
      <w:r w:rsidRPr="000B2371">
        <w:t xml:space="preserve">Hodnota percenta </w:t>
      </w:r>
      <w:r w:rsidR="002908D4">
        <w:t>DPH</w:t>
      </w:r>
      <w:r w:rsidRPr="000B2371">
        <w:t xml:space="preserve"> položky dokladu.</w:t>
      </w:r>
    </w:p>
    <w:p w14:paraId="43D2F79B" w14:textId="2DDFCEBA" w:rsidR="00A1103F" w:rsidRDefault="00051496" w:rsidP="00051496">
      <w:r w:rsidRPr="000B2371">
        <w:t>Príklad: [Item.ItemVat:R2.0]</w:t>
      </w:r>
    </w:p>
    <w:p w14:paraId="7E0A7A5A" w14:textId="6A251E98" w:rsidR="002B55A0" w:rsidRDefault="002B55A0" w:rsidP="002B55A0">
      <w:pPr>
        <w:pStyle w:val="Heading3"/>
      </w:pPr>
      <w:bookmarkStart w:id="31" w:name="_Toc9342239"/>
      <w:r>
        <w:lastRenderedPageBreak/>
        <w:t>Item.ReferenceId</w:t>
      </w:r>
      <w:bookmarkEnd w:id="31"/>
    </w:p>
    <w:p w14:paraId="2D1395AC" w14:textId="133E142D" w:rsidR="002B55A0" w:rsidRDefault="009E5228" w:rsidP="00DF0C63">
      <w:pPr>
        <w:rPr>
          <w:i/>
        </w:rPr>
      </w:pPr>
      <w:r>
        <w:rPr>
          <w:lang w:val="en-US"/>
        </w:rPr>
        <w:t xml:space="preserve">V </w:t>
      </w:r>
      <w:r w:rsidR="00DF0C63">
        <w:rPr>
          <w:lang w:val="en-US"/>
        </w:rPr>
        <w:t xml:space="preserve">prípade že sa jedná o výmenu poukazu bude nahradený elementom </w:t>
      </w:r>
      <w:r w:rsidR="00DF0C63" w:rsidRPr="00DF0C63">
        <w:rPr>
          <w:i/>
        </w:rPr>
        <w:t>VoucherNumber</w:t>
      </w:r>
      <w:r w:rsidR="00DF0C63">
        <w:rPr>
          <w:i/>
        </w:rPr>
        <w:t xml:space="preserve">, </w:t>
      </w:r>
      <w:r w:rsidR="00DF0C63" w:rsidRPr="00DF0C63">
        <w:t xml:space="preserve">inak </w:t>
      </w:r>
      <w:r w:rsidR="00DF0C63">
        <w:t xml:space="preserve">bude nahradený elementom </w:t>
      </w:r>
      <w:r w:rsidR="00DF0C63" w:rsidRPr="00DF0C63">
        <w:rPr>
          <w:i/>
        </w:rPr>
        <w:t>ReferenceReceiptId</w:t>
      </w:r>
    </w:p>
    <w:p w14:paraId="4F98CBDA" w14:textId="3FA15D47" w:rsidR="00DF0C63" w:rsidRPr="00DF0C63" w:rsidRDefault="00DF0C63" w:rsidP="00DF0C63">
      <w:r>
        <w:t>Príklad: [</w:t>
      </w:r>
      <w:r w:rsidRPr="00DF0C63">
        <w:t>Item.ReferenceId</w:t>
      </w:r>
      <w:r>
        <w:t>:R6]</w:t>
      </w:r>
    </w:p>
    <w:p w14:paraId="7E0A5299" w14:textId="1CF66B07" w:rsidR="00051496" w:rsidRPr="000B2371" w:rsidRDefault="00051496" w:rsidP="00051496">
      <w:pPr>
        <w:pStyle w:val="Heading3"/>
        <w:rPr>
          <w:lang w:val="sk-SK"/>
        </w:rPr>
      </w:pPr>
      <w:bookmarkStart w:id="32" w:name="_Toc9342240"/>
      <w:r w:rsidRPr="000B2371">
        <w:rPr>
          <w:lang w:val="sk-SK"/>
        </w:rPr>
        <w:t>Amount</w:t>
      </w:r>
      <w:bookmarkEnd w:id="32"/>
    </w:p>
    <w:p w14:paraId="6D0FB469" w14:textId="7F8C7C5B" w:rsidR="00051496" w:rsidRPr="000B2371" w:rsidRDefault="00051496" w:rsidP="00051496">
      <w:r w:rsidRPr="000B2371">
        <w:t xml:space="preserve">Celková suma dokladu s </w:t>
      </w:r>
      <w:r w:rsidR="005774D7" w:rsidRPr="000B2371">
        <w:t>DPH</w:t>
      </w:r>
      <w:r w:rsidRPr="000B2371">
        <w:t>.</w:t>
      </w:r>
    </w:p>
    <w:p w14:paraId="0E8911AA" w14:textId="064185D9" w:rsidR="00051496" w:rsidRPr="000B2371" w:rsidRDefault="00051496" w:rsidP="00051496">
      <w:r w:rsidRPr="000B2371">
        <w:t>Príklad: [Amount:R36.2]</w:t>
      </w:r>
    </w:p>
    <w:p w14:paraId="31E66340" w14:textId="2DC05E65" w:rsidR="00051496" w:rsidRPr="000B2371" w:rsidRDefault="00051496" w:rsidP="00051496">
      <w:pPr>
        <w:pStyle w:val="Heading3"/>
        <w:rPr>
          <w:lang w:val="sk-SK"/>
        </w:rPr>
      </w:pPr>
      <w:bookmarkStart w:id="33" w:name="_Toc9342241"/>
      <w:r w:rsidRPr="000B2371">
        <w:rPr>
          <w:lang w:val="sk-SK"/>
        </w:rPr>
        <w:t>VatRateBasic</w:t>
      </w:r>
      <w:bookmarkEnd w:id="33"/>
    </w:p>
    <w:p w14:paraId="6E7A6A69" w14:textId="213F277F" w:rsidR="00051496" w:rsidRPr="000B2371" w:rsidRDefault="005774D7" w:rsidP="00051496">
      <w:r w:rsidRPr="000B2371">
        <w:t>Hodnota percenta základnej sadzby DPH</w:t>
      </w:r>
      <w:r w:rsidR="00051496" w:rsidRPr="000B2371">
        <w:t>.</w:t>
      </w:r>
    </w:p>
    <w:p w14:paraId="34B4255E" w14:textId="5943B4E5" w:rsidR="00051496" w:rsidRPr="000B2371" w:rsidRDefault="00051496" w:rsidP="00051496">
      <w:r w:rsidRPr="000B2371">
        <w:t xml:space="preserve">Príklad: </w:t>
      </w:r>
      <w:r w:rsidR="005774D7" w:rsidRPr="000B2371">
        <w:t>[VatRateBasic:L2.0]</w:t>
      </w:r>
    </w:p>
    <w:p w14:paraId="08FC93D0" w14:textId="515E1C78" w:rsidR="005774D7" w:rsidRPr="000B2371" w:rsidRDefault="005774D7" w:rsidP="005774D7">
      <w:pPr>
        <w:pStyle w:val="Heading3"/>
        <w:rPr>
          <w:lang w:val="sk-SK"/>
        </w:rPr>
      </w:pPr>
      <w:bookmarkStart w:id="34" w:name="_Toc9342242"/>
      <w:r w:rsidRPr="000B2371">
        <w:rPr>
          <w:lang w:val="sk-SK"/>
        </w:rPr>
        <w:t>VatBaseBasic</w:t>
      </w:r>
      <w:bookmarkEnd w:id="34"/>
    </w:p>
    <w:p w14:paraId="5CBF352E" w14:textId="0B532811" w:rsidR="005774D7" w:rsidRPr="000B2371" w:rsidRDefault="005774D7" w:rsidP="005774D7">
      <w:r w:rsidRPr="000B2371">
        <w:t>Hodnota základu DPH pre základnú sadzbu DPH.</w:t>
      </w:r>
    </w:p>
    <w:p w14:paraId="60D56617" w14:textId="374BCFED" w:rsidR="009D4BEE" w:rsidRPr="000B2371" w:rsidRDefault="005774D7" w:rsidP="005774D7">
      <w:r w:rsidRPr="000B2371">
        <w:t>Príklad: [VatBaseBasic:R4.2]</w:t>
      </w:r>
    </w:p>
    <w:p w14:paraId="7C288185" w14:textId="3295C44A" w:rsidR="005774D7" w:rsidRPr="000B2371" w:rsidRDefault="005774D7" w:rsidP="005774D7">
      <w:pPr>
        <w:pStyle w:val="Heading3"/>
        <w:rPr>
          <w:lang w:val="sk-SK"/>
        </w:rPr>
      </w:pPr>
      <w:bookmarkStart w:id="35" w:name="_Toc9342243"/>
      <w:r w:rsidRPr="000B2371">
        <w:rPr>
          <w:lang w:val="sk-SK"/>
        </w:rPr>
        <w:t>VatAmountBasic</w:t>
      </w:r>
      <w:bookmarkEnd w:id="35"/>
    </w:p>
    <w:p w14:paraId="38FDD2B6" w14:textId="1352E5C3" w:rsidR="005774D7" w:rsidRPr="000B2371" w:rsidRDefault="005774D7" w:rsidP="005774D7">
      <w:r w:rsidRPr="000B2371">
        <w:t>Hodnota DPH pre základnú sadzbu DPH.</w:t>
      </w:r>
    </w:p>
    <w:p w14:paraId="72748BEA" w14:textId="544336A7" w:rsidR="005774D7" w:rsidRPr="000B2371" w:rsidRDefault="005774D7" w:rsidP="005774D7">
      <w:r w:rsidRPr="000B2371">
        <w:t>Príklad: [VatAmoutBasic:R4.2]</w:t>
      </w:r>
    </w:p>
    <w:p w14:paraId="05F1C7ED" w14:textId="7ED21562" w:rsidR="005774D7" w:rsidRPr="000B2371" w:rsidRDefault="005774D7" w:rsidP="005774D7">
      <w:pPr>
        <w:pStyle w:val="Heading3"/>
        <w:rPr>
          <w:lang w:val="sk-SK"/>
        </w:rPr>
      </w:pPr>
      <w:bookmarkStart w:id="36" w:name="_Toc9342244"/>
      <w:r w:rsidRPr="000B2371">
        <w:rPr>
          <w:lang w:val="sk-SK"/>
        </w:rPr>
        <w:t>VatAmountBasicSum</w:t>
      </w:r>
      <w:bookmarkEnd w:id="36"/>
    </w:p>
    <w:p w14:paraId="278F717E" w14:textId="5B7F22CD" w:rsidR="005774D7" w:rsidRPr="000B2371" w:rsidRDefault="005774D7" w:rsidP="005774D7">
      <w:r w:rsidRPr="000B2371">
        <w:t>Hodnota sumy s DPH pre základnú sadzbu DPH.</w:t>
      </w:r>
    </w:p>
    <w:p w14:paraId="15EEE60F" w14:textId="78D08BD1" w:rsidR="005774D7" w:rsidRPr="000B2371" w:rsidRDefault="005774D7" w:rsidP="005774D7">
      <w:r w:rsidRPr="000B2371">
        <w:t>Príklad: [VatAmoutBasicSum:R4.2]</w:t>
      </w:r>
    </w:p>
    <w:p w14:paraId="7B2C3F18" w14:textId="3A9719FD" w:rsidR="005774D7" w:rsidRPr="000B2371" w:rsidRDefault="005774D7" w:rsidP="005774D7">
      <w:pPr>
        <w:pStyle w:val="Heading3"/>
        <w:rPr>
          <w:lang w:val="sk-SK"/>
        </w:rPr>
      </w:pPr>
      <w:bookmarkStart w:id="37" w:name="_Toc9342245"/>
      <w:r w:rsidRPr="000B2371">
        <w:rPr>
          <w:lang w:val="sk-SK"/>
        </w:rPr>
        <w:t>VatRateReduce</w:t>
      </w:r>
      <w:r w:rsidR="002908D4">
        <w:rPr>
          <w:lang w:val="sk-SK"/>
        </w:rPr>
        <w:t>d</w:t>
      </w:r>
      <w:bookmarkEnd w:id="37"/>
    </w:p>
    <w:p w14:paraId="6B7D7506" w14:textId="050C9B8D" w:rsidR="005774D7" w:rsidRPr="000B2371" w:rsidRDefault="005774D7" w:rsidP="005774D7">
      <w:r w:rsidRPr="000B2371">
        <w:t>Hodnota percenta zníženej sadzby DPH.</w:t>
      </w:r>
    </w:p>
    <w:p w14:paraId="46FF6A61" w14:textId="4D8718B7" w:rsidR="005774D7" w:rsidRPr="000B2371" w:rsidRDefault="005774D7" w:rsidP="005774D7">
      <w:r w:rsidRPr="000B2371">
        <w:t>Príklad: [VatRateReduced:L2.0]</w:t>
      </w:r>
    </w:p>
    <w:p w14:paraId="4FA0E72D" w14:textId="6AEE269A" w:rsidR="005774D7" w:rsidRPr="000B2371" w:rsidRDefault="005774D7" w:rsidP="005774D7">
      <w:pPr>
        <w:pStyle w:val="Heading3"/>
        <w:rPr>
          <w:lang w:val="sk-SK"/>
        </w:rPr>
      </w:pPr>
      <w:bookmarkStart w:id="38" w:name="_Toc9342246"/>
      <w:r w:rsidRPr="000B2371">
        <w:rPr>
          <w:lang w:val="sk-SK"/>
        </w:rPr>
        <w:t>VatBaseReduced</w:t>
      </w:r>
      <w:bookmarkEnd w:id="38"/>
    </w:p>
    <w:p w14:paraId="6AD17E50" w14:textId="09BF3BF9" w:rsidR="005774D7" w:rsidRPr="000B2371" w:rsidRDefault="005774D7" w:rsidP="005774D7">
      <w:r w:rsidRPr="000B2371">
        <w:t>Hodnota základu DPH pre zníženú sadzbu DPH.</w:t>
      </w:r>
    </w:p>
    <w:p w14:paraId="01E7C285" w14:textId="40264834" w:rsidR="005774D7" w:rsidRPr="000B2371" w:rsidRDefault="005774D7" w:rsidP="005774D7">
      <w:r w:rsidRPr="000B2371">
        <w:t>Príklad: [VatBaseReduced:R4.2]</w:t>
      </w:r>
    </w:p>
    <w:p w14:paraId="331E1ABF" w14:textId="2AEFCBC2" w:rsidR="005774D7" w:rsidRPr="000B2371" w:rsidRDefault="005774D7" w:rsidP="005774D7">
      <w:pPr>
        <w:pStyle w:val="Heading3"/>
        <w:rPr>
          <w:lang w:val="sk-SK"/>
        </w:rPr>
      </w:pPr>
      <w:bookmarkStart w:id="39" w:name="_Toc9342247"/>
      <w:r w:rsidRPr="000B2371">
        <w:rPr>
          <w:lang w:val="sk-SK"/>
        </w:rPr>
        <w:t>VatAmountReduced</w:t>
      </w:r>
      <w:bookmarkEnd w:id="39"/>
    </w:p>
    <w:p w14:paraId="24F4CE3C" w14:textId="3F7E7598" w:rsidR="005774D7" w:rsidRPr="000B2371" w:rsidRDefault="005774D7" w:rsidP="005774D7">
      <w:r w:rsidRPr="000B2371">
        <w:t>Hodnota DPH pre zníženú sadzbu DPH.</w:t>
      </w:r>
    </w:p>
    <w:p w14:paraId="5E988ACB" w14:textId="378A21D5" w:rsidR="005774D7" w:rsidRPr="000B2371" w:rsidRDefault="005774D7" w:rsidP="005774D7">
      <w:r w:rsidRPr="000B2371">
        <w:t>Príklad: [VatAmoutReduced:R4.2]</w:t>
      </w:r>
    </w:p>
    <w:p w14:paraId="1D117407" w14:textId="2086090E" w:rsidR="005774D7" w:rsidRPr="000B2371" w:rsidRDefault="005774D7" w:rsidP="005774D7">
      <w:pPr>
        <w:pStyle w:val="Heading3"/>
        <w:rPr>
          <w:lang w:val="sk-SK"/>
        </w:rPr>
      </w:pPr>
      <w:bookmarkStart w:id="40" w:name="_Toc9342248"/>
      <w:r w:rsidRPr="000B2371">
        <w:rPr>
          <w:lang w:val="sk-SK"/>
        </w:rPr>
        <w:t>VatAmountReducedSum</w:t>
      </w:r>
      <w:bookmarkEnd w:id="40"/>
    </w:p>
    <w:p w14:paraId="419CE1B2" w14:textId="437D2084" w:rsidR="005774D7" w:rsidRPr="000B2371" w:rsidRDefault="005774D7" w:rsidP="005774D7">
      <w:r w:rsidRPr="000B2371">
        <w:t>Hodnota sumy s DPH pre zníženú sadzbu DPH.</w:t>
      </w:r>
    </w:p>
    <w:p w14:paraId="4D2F323D" w14:textId="477E5A9A" w:rsidR="005774D7" w:rsidRPr="000B2371" w:rsidRDefault="005774D7" w:rsidP="005774D7">
      <w:r w:rsidRPr="000B2371">
        <w:t>Príklad: [VatAmoutReducedSum:R4.2]</w:t>
      </w:r>
    </w:p>
    <w:p w14:paraId="0AB81E79" w14:textId="5037D97F" w:rsidR="005774D7" w:rsidRPr="000B2371" w:rsidRDefault="005774D7" w:rsidP="005774D7">
      <w:pPr>
        <w:pStyle w:val="Heading3"/>
        <w:rPr>
          <w:lang w:val="sk-SK"/>
        </w:rPr>
      </w:pPr>
      <w:bookmarkStart w:id="41" w:name="_Toc9342249"/>
      <w:r w:rsidRPr="000B2371">
        <w:rPr>
          <w:lang w:val="sk-SK"/>
        </w:rPr>
        <w:t>VatRateFree</w:t>
      </w:r>
      <w:bookmarkEnd w:id="41"/>
    </w:p>
    <w:p w14:paraId="5475CD6A" w14:textId="0C4B912E" w:rsidR="005774D7" w:rsidRPr="000B2371" w:rsidRDefault="005774D7" w:rsidP="005774D7">
      <w:r w:rsidRPr="000B2371">
        <w:t xml:space="preserve">Hodnota percenta </w:t>
      </w:r>
      <w:r w:rsidR="009E3553" w:rsidRPr="000B2371">
        <w:t>bez</w:t>
      </w:r>
      <w:r w:rsidRPr="000B2371">
        <w:t xml:space="preserve"> DPH.</w:t>
      </w:r>
    </w:p>
    <w:p w14:paraId="465643F5" w14:textId="0C9D0815" w:rsidR="005774D7" w:rsidRPr="000B2371" w:rsidRDefault="005774D7" w:rsidP="005774D7">
      <w:r w:rsidRPr="000B2371">
        <w:t>Príklad: [VatRate</w:t>
      </w:r>
      <w:r w:rsidR="009E3553" w:rsidRPr="000B2371">
        <w:t>Free</w:t>
      </w:r>
      <w:r w:rsidRPr="000B2371">
        <w:t>:L2.0]</w:t>
      </w:r>
    </w:p>
    <w:p w14:paraId="7679EFC8" w14:textId="10B9B6B9" w:rsidR="005774D7" w:rsidRPr="000B2371" w:rsidRDefault="005774D7" w:rsidP="005774D7">
      <w:pPr>
        <w:pStyle w:val="Heading3"/>
        <w:rPr>
          <w:lang w:val="sk-SK"/>
        </w:rPr>
      </w:pPr>
      <w:bookmarkStart w:id="42" w:name="_Toc9342250"/>
      <w:r w:rsidRPr="000B2371">
        <w:rPr>
          <w:lang w:val="sk-SK"/>
        </w:rPr>
        <w:t>VatBase</w:t>
      </w:r>
      <w:r w:rsidR="009E3553" w:rsidRPr="000B2371">
        <w:rPr>
          <w:lang w:val="sk-SK"/>
        </w:rPr>
        <w:t>Free</w:t>
      </w:r>
      <w:bookmarkEnd w:id="42"/>
    </w:p>
    <w:p w14:paraId="3EF0CD6F" w14:textId="499113F4" w:rsidR="005774D7" w:rsidRPr="000B2371" w:rsidRDefault="005774D7" w:rsidP="005774D7">
      <w:r w:rsidRPr="000B2371">
        <w:t xml:space="preserve">Hodnota základu DPH pre </w:t>
      </w:r>
      <w:r w:rsidR="009E3553" w:rsidRPr="000B2371">
        <w:t>bez</w:t>
      </w:r>
      <w:r w:rsidRPr="000B2371">
        <w:t xml:space="preserve"> DPH.</w:t>
      </w:r>
    </w:p>
    <w:p w14:paraId="3705E5E1" w14:textId="53132CF4" w:rsidR="005774D7" w:rsidRPr="000B2371" w:rsidRDefault="005774D7" w:rsidP="005774D7">
      <w:r w:rsidRPr="000B2371">
        <w:lastRenderedPageBreak/>
        <w:t>Príklad: [VatBase</w:t>
      </w:r>
      <w:r w:rsidR="009E3553" w:rsidRPr="000B2371">
        <w:t>Free</w:t>
      </w:r>
      <w:r w:rsidRPr="000B2371">
        <w:t>:R4.2]</w:t>
      </w:r>
    </w:p>
    <w:p w14:paraId="7850B84F" w14:textId="1C7286D1" w:rsidR="005774D7" w:rsidRPr="000B2371" w:rsidRDefault="005774D7" w:rsidP="005774D7">
      <w:pPr>
        <w:pStyle w:val="Heading3"/>
        <w:rPr>
          <w:lang w:val="sk-SK"/>
        </w:rPr>
      </w:pPr>
      <w:bookmarkStart w:id="43" w:name="_Toc9342251"/>
      <w:r w:rsidRPr="000B2371">
        <w:rPr>
          <w:lang w:val="sk-SK"/>
        </w:rPr>
        <w:t>VatAmount</w:t>
      </w:r>
      <w:r w:rsidR="009E3553" w:rsidRPr="000B2371">
        <w:rPr>
          <w:lang w:val="sk-SK"/>
        </w:rPr>
        <w:t>Free</w:t>
      </w:r>
      <w:bookmarkEnd w:id="43"/>
    </w:p>
    <w:p w14:paraId="4BBBAB28" w14:textId="3B3D2EAD" w:rsidR="005774D7" w:rsidRPr="000B2371" w:rsidRDefault="005774D7" w:rsidP="005774D7">
      <w:r w:rsidRPr="000B2371">
        <w:t xml:space="preserve">Hodnota DPH pre </w:t>
      </w:r>
      <w:r w:rsidR="009E3553" w:rsidRPr="000B2371">
        <w:t>bez</w:t>
      </w:r>
      <w:r w:rsidRPr="000B2371">
        <w:t xml:space="preserve"> DPH.</w:t>
      </w:r>
    </w:p>
    <w:p w14:paraId="79A1EC21" w14:textId="7493DE2B" w:rsidR="005774D7" w:rsidRPr="000B2371" w:rsidRDefault="005774D7" w:rsidP="005774D7">
      <w:r w:rsidRPr="000B2371">
        <w:t>Príklad: [VatAmout</w:t>
      </w:r>
      <w:r w:rsidR="009E3553" w:rsidRPr="000B2371">
        <w:t>Free</w:t>
      </w:r>
      <w:r w:rsidRPr="000B2371">
        <w:t>:R4.2]</w:t>
      </w:r>
    </w:p>
    <w:p w14:paraId="53EC9C95" w14:textId="0B30EBC4" w:rsidR="005774D7" w:rsidRPr="000B2371" w:rsidRDefault="005774D7" w:rsidP="005774D7">
      <w:pPr>
        <w:pStyle w:val="Heading3"/>
        <w:rPr>
          <w:lang w:val="sk-SK"/>
        </w:rPr>
      </w:pPr>
      <w:bookmarkStart w:id="44" w:name="_Toc9342252"/>
      <w:r w:rsidRPr="000B2371">
        <w:rPr>
          <w:lang w:val="sk-SK"/>
        </w:rPr>
        <w:t>VatAmount</w:t>
      </w:r>
      <w:r w:rsidR="009E3553" w:rsidRPr="000B2371">
        <w:rPr>
          <w:lang w:val="sk-SK"/>
        </w:rPr>
        <w:t>Free</w:t>
      </w:r>
      <w:r w:rsidRPr="000B2371">
        <w:rPr>
          <w:lang w:val="sk-SK"/>
        </w:rPr>
        <w:t>Sum</w:t>
      </w:r>
      <w:bookmarkEnd w:id="44"/>
    </w:p>
    <w:p w14:paraId="373FDDDD" w14:textId="7CEFCC4A" w:rsidR="005774D7" w:rsidRPr="000B2371" w:rsidRDefault="005774D7" w:rsidP="005774D7">
      <w:r w:rsidRPr="000B2371">
        <w:t xml:space="preserve">Hodnota sumy s DPH pre </w:t>
      </w:r>
      <w:r w:rsidR="009E3553" w:rsidRPr="000B2371">
        <w:t>bez</w:t>
      </w:r>
      <w:r w:rsidRPr="000B2371">
        <w:t xml:space="preserve"> DPH.</w:t>
      </w:r>
    </w:p>
    <w:p w14:paraId="55669E49" w14:textId="2A3C55EE" w:rsidR="005774D7" w:rsidRPr="000B2371" w:rsidRDefault="005774D7" w:rsidP="005774D7">
      <w:r w:rsidRPr="000B2371">
        <w:t>Príklad: [VatAmout</w:t>
      </w:r>
      <w:r w:rsidR="009E3553" w:rsidRPr="000B2371">
        <w:t>Free</w:t>
      </w:r>
      <w:r w:rsidRPr="000B2371">
        <w:t>Sum:R4.2]</w:t>
      </w:r>
    </w:p>
    <w:p w14:paraId="5182AB99" w14:textId="11FEC733" w:rsidR="001407B7" w:rsidRPr="000B2371" w:rsidRDefault="001407B7" w:rsidP="001407B7">
      <w:pPr>
        <w:pStyle w:val="Heading3"/>
        <w:rPr>
          <w:lang w:val="sk-SK"/>
        </w:rPr>
      </w:pPr>
      <w:bookmarkStart w:id="45" w:name="_Toc9342253"/>
      <w:r w:rsidRPr="000B2371">
        <w:rPr>
          <w:lang w:val="sk-SK"/>
        </w:rPr>
        <w:t>VatBaseSum</w:t>
      </w:r>
      <w:bookmarkEnd w:id="45"/>
    </w:p>
    <w:p w14:paraId="1CFDF39C" w14:textId="17070389" w:rsidR="001407B7" w:rsidRPr="000B2371" w:rsidRDefault="001407B7" w:rsidP="001407B7">
      <w:r w:rsidRPr="000B2371">
        <w:t>Celková hodnota sumy základu DPH.</w:t>
      </w:r>
    </w:p>
    <w:p w14:paraId="55777825" w14:textId="57ABD0C2" w:rsidR="001407B7" w:rsidRPr="000B2371" w:rsidRDefault="001407B7" w:rsidP="001407B7">
      <w:r w:rsidRPr="000B2371">
        <w:t>Príklad: [VatBaseSum:R4.2]</w:t>
      </w:r>
    </w:p>
    <w:p w14:paraId="55789813" w14:textId="62510460" w:rsidR="001407B7" w:rsidRPr="000B2371" w:rsidRDefault="001407B7" w:rsidP="001407B7">
      <w:pPr>
        <w:pStyle w:val="Heading3"/>
        <w:rPr>
          <w:lang w:val="sk-SK"/>
        </w:rPr>
      </w:pPr>
      <w:bookmarkStart w:id="46" w:name="_Toc9342254"/>
      <w:r w:rsidRPr="000B2371">
        <w:rPr>
          <w:lang w:val="sk-SK"/>
        </w:rPr>
        <w:t>VatAmountSum</w:t>
      </w:r>
      <w:bookmarkEnd w:id="46"/>
    </w:p>
    <w:p w14:paraId="0E6EFE60" w14:textId="555E311C" w:rsidR="001407B7" w:rsidRPr="000B2371" w:rsidRDefault="001407B7" w:rsidP="001407B7">
      <w:r w:rsidRPr="000B2371">
        <w:t>Celková hodnota sumy DPH.</w:t>
      </w:r>
    </w:p>
    <w:p w14:paraId="53216AD0" w14:textId="4FC20A21" w:rsidR="001407B7" w:rsidRPr="000B2371" w:rsidRDefault="001407B7" w:rsidP="001407B7">
      <w:r w:rsidRPr="000B2371">
        <w:t>Príklad: [VatAmountSum:R4.2]</w:t>
      </w:r>
    </w:p>
    <w:p w14:paraId="3E528270" w14:textId="6A82E23B" w:rsidR="001407B7" w:rsidRPr="000B2371" w:rsidRDefault="001407B7" w:rsidP="001407B7">
      <w:pPr>
        <w:pStyle w:val="Heading3"/>
        <w:rPr>
          <w:lang w:val="sk-SK"/>
        </w:rPr>
      </w:pPr>
      <w:bookmarkStart w:id="47" w:name="_Toc9342255"/>
      <w:r w:rsidRPr="000B2371">
        <w:rPr>
          <w:lang w:val="sk-SK"/>
        </w:rPr>
        <w:t>VatTotal</w:t>
      </w:r>
      <w:bookmarkEnd w:id="47"/>
    </w:p>
    <w:p w14:paraId="7E62DF98" w14:textId="0EA49703" w:rsidR="001407B7" w:rsidRPr="000B2371" w:rsidRDefault="001407B7" w:rsidP="001407B7">
      <w:r w:rsidRPr="000B2371">
        <w:t>Celková hodnota sumy s DPH.</w:t>
      </w:r>
    </w:p>
    <w:p w14:paraId="2DD620E1" w14:textId="39706862" w:rsidR="005774D7" w:rsidRPr="000B2371" w:rsidRDefault="001407B7" w:rsidP="001407B7">
      <w:r w:rsidRPr="000B2371">
        <w:t>Príklad: [VatTotal:R4.2]</w:t>
      </w:r>
    </w:p>
    <w:p w14:paraId="1F6E5D9A" w14:textId="7446E535" w:rsidR="005774D7" w:rsidRPr="000B2371" w:rsidRDefault="001407B7" w:rsidP="001407B7">
      <w:pPr>
        <w:pStyle w:val="Heading3"/>
        <w:rPr>
          <w:lang w:val="sk-SK"/>
        </w:rPr>
      </w:pPr>
      <w:bookmarkStart w:id="48" w:name="_Toc9342256"/>
      <w:r w:rsidRPr="000B2371">
        <w:rPr>
          <w:lang w:val="sk-SK"/>
        </w:rPr>
        <w:t>UID</w:t>
      </w:r>
      <w:bookmarkEnd w:id="48"/>
    </w:p>
    <w:p w14:paraId="5ED409A7" w14:textId="25B84198" w:rsidR="001407B7" w:rsidRPr="000B2371" w:rsidRDefault="001407B7" w:rsidP="001407B7">
      <w:r w:rsidRPr="000B2371">
        <w:t xml:space="preserve">Jedinečný identifikátor dokladu. Pri online dokladu bude nahradený </w:t>
      </w:r>
      <w:r w:rsidR="00DF0C63">
        <w:t>UID</w:t>
      </w:r>
      <w:r w:rsidRPr="000B2371">
        <w:t xml:space="preserve">, pri offline doklade </w:t>
      </w:r>
      <w:r w:rsidR="00C206D8">
        <w:t>PKP</w:t>
      </w:r>
      <w:r w:rsidRPr="000B2371">
        <w:t>.</w:t>
      </w:r>
    </w:p>
    <w:p w14:paraId="42EA3B03" w14:textId="28B933CB" w:rsidR="001407B7" w:rsidRDefault="001407B7" w:rsidP="001407B7">
      <w:r w:rsidRPr="000B2371">
        <w:t>Príklad: [UID:LMAX]</w:t>
      </w:r>
    </w:p>
    <w:p w14:paraId="6404C8D6" w14:textId="7C0C324A" w:rsidR="00C206D8" w:rsidRDefault="00C206D8" w:rsidP="00C206D8">
      <w:pPr>
        <w:pStyle w:val="Heading3"/>
      </w:pPr>
      <w:bookmarkStart w:id="49" w:name="_Toc9342257"/>
      <w:r>
        <w:t>okpCode</w:t>
      </w:r>
      <w:bookmarkEnd w:id="49"/>
    </w:p>
    <w:p w14:paraId="7AF22EF3" w14:textId="7A746FCE" w:rsidR="00C206D8" w:rsidRDefault="00C206D8" w:rsidP="00C206D8">
      <w:pPr>
        <w:rPr>
          <w:lang w:val="en-US"/>
        </w:rPr>
      </w:pPr>
      <w:r>
        <w:rPr>
          <w:lang w:val="en-US"/>
        </w:rPr>
        <w:t>Overovací kód podnikateľa.</w:t>
      </w:r>
    </w:p>
    <w:p w14:paraId="09A21A43" w14:textId="2FE5698E" w:rsidR="00C206D8" w:rsidRPr="00C206D8" w:rsidRDefault="00C206D8" w:rsidP="00C206D8">
      <w:pPr>
        <w:rPr>
          <w:lang w:val="en-US"/>
        </w:rPr>
      </w:pPr>
      <w:r>
        <w:rPr>
          <w:lang w:val="en-US"/>
        </w:rPr>
        <w:t>Príklad: [okpCode:LMAX]</w:t>
      </w:r>
    </w:p>
    <w:p w14:paraId="0BD44887" w14:textId="26B85540" w:rsidR="00B44E2B" w:rsidRPr="000B2371" w:rsidRDefault="00B44E2B" w:rsidP="00B44E2B">
      <w:pPr>
        <w:pStyle w:val="Heading3"/>
        <w:rPr>
          <w:lang w:val="sk-SK"/>
        </w:rPr>
      </w:pPr>
      <w:bookmarkStart w:id="50" w:name="_Toc9342258"/>
      <w:r w:rsidRPr="000B2371">
        <w:rPr>
          <w:lang w:val="sk-SK"/>
        </w:rPr>
        <w:t>qrcode</w:t>
      </w:r>
      <w:bookmarkEnd w:id="50"/>
    </w:p>
    <w:p w14:paraId="08AB4FEB" w14:textId="7A8E95CD" w:rsidR="00B44E2B" w:rsidRPr="000B2371" w:rsidRDefault="004B3FD9" w:rsidP="00B44E2B">
      <w:r w:rsidRPr="000B2371">
        <w:t>Bude nahradený grafickým zobrazením QR kódu.</w:t>
      </w:r>
    </w:p>
    <w:p w14:paraId="27C0D412" w14:textId="2B9479C0" w:rsidR="004B3FD9" w:rsidRPr="000B2371" w:rsidRDefault="004B3FD9" w:rsidP="004B3FD9">
      <w:r w:rsidRPr="000B2371">
        <w:t>Príklad: [qrcode]</w:t>
      </w:r>
    </w:p>
    <w:p w14:paraId="4B15C2BF" w14:textId="6EE9ED1B" w:rsidR="004B3FD9" w:rsidRPr="000B2371" w:rsidRDefault="007D64AA" w:rsidP="007D64AA">
      <w:pPr>
        <w:pStyle w:val="Heading3"/>
        <w:rPr>
          <w:lang w:val="sk-SK"/>
        </w:rPr>
      </w:pPr>
      <w:bookmarkStart w:id="51" w:name="_Toc9342259"/>
      <w:r w:rsidRPr="000B2371">
        <w:rPr>
          <w:lang w:val="sk-SK"/>
        </w:rPr>
        <w:t>paperCut</w:t>
      </w:r>
      <w:bookmarkEnd w:id="51"/>
    </w:p>
    <w:p w14:paraId="1F3A1E0B" w14:textId="27A16D25" w:rsidR="007D64AA" w:rsidRPr="000B2371" w:rsidRDefault="007D64AA" w:rsidP="007D64AA">
      <w:r w:rsidRPr="000B2371">
        <w:t>Označuje miesto, kde bude umiestnená sekvencia pre odstrihnutie papiera.</w:t>
      </w:r>
    </w:p>
    <w:p w14:paraId="76E4F91B" w14:textId="78638C59" w:rsidR="007D64AA" w:rsidRPr="000B2371" w:rsidRDefault="007D64AA" w:rsidP="007D64AA">
      <w:r w:rsidRPr="000B2371">
        <w:t>Príklad: [paperCut]</w:t>
      </w:r>
    </w:p>
    <w:p w14:paraId="71EE5A3C" w14:textId="4DD38C6F" w:rsidR="007365EC" w:rsidRPr="000B2371" w:rsidRDefault="007365EC" w:rsidP="007365EC">
      <w:pPr>
        <w:pStyle w:val="Heading2"/>
        <w:rPr>
          <w:lang w:val="sk-SK"/>
        </w:rPr>
      </w:pPr>
      <w:bookmarkStart w:id="52" w:name="_Toc9342260"/>
      <w:r w:rsidRPr="000B2371">
        <w:rPr>
          <w:lang w:val="sk-SK"/>
        </w:rPr>
        <w:t>Príklad tlačovej šablóny:</w:t>
      </w:r>
      <w:bookmarkEnd w:id="52"/>
    </w:p>
    <w:p w14:paraId="59FDACC5" w14:textId="77777777" w:rsidR="00293DB9" w:rsidRDefault="00293DB9" w:rsidP="00293DB9">
      <w:pPr>
        <w:rPr>
          <w:rFonts w:ascii="Calibri" w:hAnsi="Calibri"/>
        </w:rPr>
      </w:pPr>
      <w:r>
        <w:t>[codePage]</w:t>
      </w:r>
    </w:p>
    <w:p w14:paraId="73D9E43E" w14:textId="77777777" w:rsidR="00293DB9" w:rsidRDefault="00293DB9" w:rsidP="00293DB9">
      <w:r>
        <w:t>[CompanyName:C44]</w:t>
      </w:r>
    </w:p>
    <w:p w14:paraId="09162732" w14:textId="77777777" w:rsidR="00293DB9" w:rsidRDefault="00293DB9" w:rsidP="00293DB9">
      <w:r>
        <w:t xml:space="preserve">IČO: [ICO:L8]       DIČ: [DIC:L10] </w:t>
      </w:r>
    </w:p>
    <w:p w14:paraId="31EA68A1" w14:textId="77777777" w:rsidR="00293DB9" w:rsidRDefault="00293DB9" w:rsidP="00293DB9">
      <w:r>
        <w:t>IČ DPH: [ICDPH:L12]</w:t>
      </w:r>
    </w:p>
    <w:p w14:paraId="08BCBC90" w14:textId="77777777" w:rsidR="00293DB9" w:rsidRDefault="00293DB9" w:rsidP="00293DB9">
      <w:r>
        <w:t>[CompanyAddress:LWRAP]</w:t>
      </w:r>
    </w:p>
    <w:p w14:paraId="4B9A8C25" w14:textId="77777777" w:rsidR="00293DB9" w:rsidRDefault="00293DB9" w:rsidP="00293DB9">
      <w:r>
        <w:lastRenderedPageBreak/>
        <w:t>Prevádzka:</w:t>
      </w:r>
    </w:p>
    <w:p w14:paraId="02FF4B40" w14:textId="77777777" w:rsidR="00293DB9" w:rsidRDefault="00293DB9" w:rsidP="00293DB9">
      <w:r>
        <w:t>[Shop:LWRAP]</w:t>
      </w:r>
    </w:p>
    <w:p w14:paraId="16F687A1" w14:textId="77777777" w:rsidR="00293DB9" w:rsidRDefault="00293DB9" w:rsidP="00293DB9">
      <w:r>
        <w:t>[PosType:LMAX]</w:t>
      </w:r>
    </w:p>
    <w:p w14:paraId="0ABDF9DF" w14:textId="77777777" w:rsidR="00293DB9" w:rsidRDefault="00293DB9" w:rsidP="00293DB9">
      <w:r>
        <w:t>Kód pokladne: [CashRegisterCode:L20]</w:t>
      </w:r>
    </w:p>
    <w:p w14:paraId="352783FA" w14:textId="77777777" w:rsidR="00293DB9" w:rsidRDefault="00293DB9" w:rsidP="00293DB9">
      <w:r>
        <w:t>Dátum vyhot. a dodania:  [CreateDateTime:R19]</w:t>
      </w:r>
    </w:p>
    <w:p w14:paraId="47FEEEDA" w14:textId="77777777" w:rsidR="00293DB9" w:rsidRDefault="00293DB9" w:rsidP="00293DB9"/>
    <w:p w14:paraId="1A1E03A7" w14:textId="77777777" w:rsidR="00293DB9" w:rsidRDefault="00293DB9" w:rsidP="00293DB9">
      <w:r>
        <w:t>Poradové číslo dokladu/účtu:      [ReceiptNumber:R10]</w:t>
      </w:r>
    </w:p>
    <w:p w14:paraId="0C7EEB13" w14:textId="77777777" w:rsidR="00293DB9" w:rsidRDefault="00293DB9" w:rsidP="00293DB9">
      <w:r>
        <w:t>--------------------------------------------</w:t>
      </w:r>
    </w:p>
    <w:p w14:paraId="7C0CDD5D" w14:textId="77777777" w:rsidR="00293DB9" w:rsidRDefault="00293DB9" w:rsidP="00293DB9">
      <w:r>
        <w:t>[Items.Start]</w:t>
      </w:r>
    </w:p>
    <w:p w14:paraId="14953219" w14:textId="77777777" w:rsidR="00293DB9" w:rsidRDefault="00293DB9" w:rsidP="00293DB9">
      <w:r>
        <w:t>[Item.Start]</w:t>
      </w:r>
    </w:p>
    <w:p w14:paraId="3AAF9F8E" w14:textId="77777777" w:rsidR="00293DB9" w:rsidRDefault="00293DB9" w:rsidP="00293DB9">
      <w:r>
        <w:t>[Item.Name:L18] [Item.Quantity:R3.2] [Item.MeasurementUnit:R3] [Item.Price:R4.2] [Item.ItemVat:R4.0]%</w:t>
      </w:r>
    </w:p>
    <w:p w14:paraId="7E88E672" w14:textId="77777777" w:rsidR="00293DB9" w:rsidRDefault="00293DB9" w:rsidP="00293DB9">
      <w:r>
        <w:t>[Item.End]</w:t>
      </w:r>
    </w:p>
    <w:p w14:paraId="64FD97C7" w14:textId="77777777" w:rsidR="00293DB9" w:rsidRDefault="00293DB9" w:rsidP="00293DB9">
      <w:r>
        <w:t>[Item.Start]</w:t>
      </w:r>
    </w:p>
    <w:p w14:paraId="6FB48A93" w14:textId="77777777" w:rsidR="00293DB9" w:rsidRDefault="00293DB9" w:rsidP="00293DB9">
      <w:r>
        <w:t>[Item.Name:L18] [Item.Quantity:R3.2] [Item.MeasurementUnit:R3] [Item.Price:R4.2] [Item.ItemVat:R4.0]%</w:t>
      </w:r>
    </w:p>
    <w:p w14:paraId="7C352F12" w14:textId="77777777" w:rsidR="00293DB9" w:rsidRDefault="00293DB9" w:rsidP="00293DB9">
      <w:r>
        <w:t>[Item.End]</w:t>
      </w:r>
    </w:p>
    <w:p w14:paraId="1F5BC78B" w14:textId="77777777" w:rsidR="00293DB9" w:rsidRDefault="00293DB9" w:rsidP="00293DB9">
      <w:r>
        <w:t>[Items.End]</w:t>
      </w:r>
    </w:p>
    <w:p w14:paraId="1F02D8AB" w14:textId="77777777" w:rsidR="00293DB9" w:rsidRDefault="00293DB9" w:rsidP="00293DB9">
      <w:r>
        <w:t>--------------------------------------------</w:t>
      </w:r>
    </w:p>
    <w:p w14:paraId="4B3EE24D" w14:textId="77777777" w:rsidR="00293DB9" w:rsidRDefault="00293DB9" w:rsidP="00293DB9">
      <w:r>
        <w:t>SUMA:[Amount:R32.2] EUR</w:t>
      </w:r>
    </w:p>
    <w:p w14:paraId="467C7711" w14:textId="77777777" w:rsidR="00293DB9" w:rsidRDefault="00293DB9" w:rsidP="00293DB9">
      <w:r>
        <w:t>============================================</w:t>
      </w:r>
    </w:p>
    <w:p w14:paraId="2FF0B1E0" w14:textId="77777777" w:rsidR="00293DB9" w:rsidRDefault="00293DB9" w:rsidP="00293DB9">
      <w:r>
        <w:t>Triedy     Základ        DPH           Spolu</w:t>
      </w:r>
    </w:p>
    <w:p w14:paraId="3FE4AB07" w14:textId="77777777" w:rsidR="00293DB9" w:rsidRDefault="00293DB9" w:rsidP="00293DB9">
      <w:r>
        <w:t>[VatRateBasic:L2.0]%     [VatBaseBasic:R4.2]   [VatAmountBasic:R4.2] EUR   [VatAmountBasicSum:R4.2] EUR</w:t>
      </w:r>
    </w:p>
    <w:p w14:paraId="4281FE6A" w14:textId="77777777" w:rsidR="00293DB9" w:rsidRDefault="00293DB9" w:rsidP="00293DB9">
      <w:r>
        <w:t>[VatRateReduced:L2.0]%     [VatBaseReduced:R4.2]   [VatAmountReduced:R4.2] EUR   [VatAmountReducedSum:R4.2] EUR</w:t>
      </w:r>
    </w:p>
    <w:p w14:paraId="1009FE4E" w14:textId="77777777" w:rsidR="00293DB9" w:rsidRDefault="00293DB9" w:rsidP="00293DB9">
      <w:r>
        <w:t>[VatRateFree:L2.0]%     [VatBaseFree:R4.2]   [VatAmountFree:R4.2] EUR   [VatBaseFree:R4.2] EUR</w:t>
      </w:r>
    </w:p>
    <w:p w14:paraId="6A6DA8FC" w14:textId="77777777" w:rsidR="00293DB9" w:rsidRDefault="00293DB9" w:rsidP="00293DB9">
      <w:r>
        <w:t>--------------------------------------------</w:t>
      </w:r>
    </w:p>
    <w:p w14:paraId="0BF8C3A9" w14:textId="77777777" w:rsidR="00293DB9" w:rsidRDefault="00293DB9" w:rsidP="00293DB9">
      <w:r>
        <w:t>Spolu:   [VatBaseSum:R4.2]   [VatAmountSum:R4.2] EUR[VatTotal:R7.2] EUR</w:t>
      </w:r>
    </w:p>
    <w:p w14:paraId="6176E463" w14:textId="77777777" w:rsidR="00293DB9" w:rsidRDefault="00293DB9" w:rsidP="00293DB9">
      <w:r>
        <w:t>--------------------------------------------</w:t>
      </w:r>
    </w:p>
    <w:p w14:paraId="29249A6F" w14:textId="77777777" w:rsidR="00293DB9" w:rsidRDefault="00293DB9" w:rsidP="00293DB9">
      <w:r>
        <w:t>[UID:LMAX]</w:t>
      </w:r>
    </w:p>
    <w:p w14:paraId="7C456073" w14:textId="77777777" w:rsidR="00293DB9" w:rsidRDefault="00293DB9" w:rsidP="00293DB9"/>
    <w:p w14:paraId="0C920A9A" w14:textId="77777777" w:rsidR="00293DB9" w:rsidRDefault="00293DB9" w:rsidP="00293DB9">
      <w:r>
        <w:t xml:space="preserve">             Ďakujeme za nákup              </w:t>
      </w:r>
    </w:p>
    <w:p w14:paraId="59AD5BEF" w14:textId="77777777" w:rsidR="00293DB9" w:rsidRDefault="00293DB9" w:rsidP="00293DB9">
      <w:r>
        <w:lastRenderedPageBreak/>
        <w:t>[qrcode]</w:t>
      </w:r>
    </w:p>
    <w:p w14:paraId="6AACBD2F" w14:textId="77777777" w:rsidR="00293DB9" w:rsidRDefault="00293DB9" w:rsidP="00293DB9"/>
    <w:p w14:paraId="7FE29A59" w14:textId="77777777" w:rsidR="00293DB9" w:rsidRDefault="00293DB9" w:rsidP="00293DB9">
      <w:r>
        <w:t xml:space="preserve">       OVERTE DOKLAD POMOCOU QR KÓDU        </w:t>
      </w:r>
    </w:p>
    <w:p w14:paraId="33484636" w14:textId="77777777" w:rsidR="00293DB9" w:rsidRDefault="00293DB9" w:rsidP="00293DB9">
      <w:r>
        <w:t>[okpCode:LMAX]</w:t>
      </w:r>
    </w:p>
    <w:p w14:paraId="76BA6573" w14:textId="77777777" w:rsidR="00293DB9" w:rsidRDefault="00293DB9" w:rsidP="00293DB9"/>
    <w:p w14:paraId="67D2D2D4" w14:textId="77777777" w:rsidR="00293DB9" w:rsidRDefault="00293DB9" w:rsidP="00293DB9"/>
    <w:p w14:paraId="1DEEF824" w14:textId="77777777" w:rsidR="00293DB9" w:rsidRDefault="00293DB9" w:rsidP="00293DB9"/>
    <w:p w14:paraId="73B250D8" w14:textId="77777777" w:rsidR="00293DB9" w:rsidRDefault="00293DB9" w:rsidP="00293DB9"/>
    <w:p w14:paraId="1AD47185" w14:textId="77777777" w:rsidR="00293DB9" w:rsidRDefault="00293DB9" w:rsidP="00293DB9"/>
    <w:p w14:paraId="6313C951" w14:textId="77777777" w:rsidR="00293DB9" w:rsidRDefault="00293DB9" w:rsidP="00293DB9"/>
    <w:p w14:paraId="7AD2B312" w14:textId="1CECC0C0" w:rsidR="00271569" w:rsidRPr="000B2371" w:rsidRDefault="00293DB9" w:rsidP="00E37709">
      <w:r>
        <w:t>[paperCut]</w:t>
      </w:r>
    </w:p>
    <w:p w14:paraId="5977B273" w14:textId="18A2EB38" w:rsidR="00E37709" w:rsidRPr="000B2371" w:rsidRDefault="00626556" w:rsidP="000B7615">
      <w:pPr>
        <w:pStyle w:val="Heading1"/>
        <w:rPr>
          <w:lang w:val="sk-SK"/>
        </w:rPr>
      </w:pPr>
      <w:bookmarkStart w:id="53" w:name="_Toc9342261"/>
      <w:r w:rsidRPr="000B2371">
        <w:rPr>
          <w:lang w:val="sk-SK"/>
        </w:rPr>
        <w:t>Validáci</w:t>
      </w:r>
      <w:r w:rsidR="00CC7908">
        <w:rPr>
          <w:lang w:val="sk-SK"/>
        </w:rPr>
        <w:t>a tlačového výstupu</w:t>
      </w:r>
      <w:bookmarkEnd w:id="53"/>
    </w:p>
    <w:p w14:paraId="1724DD49" w14:textId="7C99F568" w:rsidR="00E51F41" w:rsidRPr="000B2371" w:rsidRDefault="00E51F41" w:rsidP="00E51F41">
      <w:r w:rsidRPr="000B2371">
        <w:t>Nasledujúca tabuľka obsahuje zoznam povinných tagov pre jednotlivé typy dokladov.</w:t>
      </w:r>
    </w:p>
    <w:p w14:paraId="2D4BD655" w14:textId="0F8BD404" w:rsidR="00E51F41" w:rsidRPr="000B2371" w:rsidRDefault="00E51F41" w:rsidP="00E51F41">
      <w:r w:rsidRPr="000B2371">
        <w:t>Vysvetlivky:</w:t>
      </w:r>
    </w:p>
    <w:p w14:paraId="02516191" w14:textId="69E4179E" w:rsidR="00E51F41" w:rsidRPr="000B2371" w:rsidRDefault="00E51F41" w:rsidP="00E51F41">
      <w:pPr>
        <w:pStyle w:val="ListParagraph"/>
        <w:numPr>
          <w:ilvl w:val="0"/>
          <w:numId w:val="3"/>
        </w:numPr>
      </w:pPr>
      <w:r w:rsidRPr="000B2371">
        <w:t>„X“ – povinný tag</w:t>
      </w:r>
    </w:p>
    <w:p w14:paraId="3D6029ED" w14:textId="4351E8DE" w:rsidR="00E51F41" w:rsidRDefault="00E51F41" w:rsidP="00E51F41">
      <w:pPr>
        <w:pStyle w:val="ListParagraph"/>
        <w:numPr>
          <w:ilvl w:val="0"/>
          <w:numId w:val="3"/>
        </w:numPr>
      </w:pPr>
      <w:r w:rsidRPr="000B2371">
        <w:t>„“ – nepovinný tag</w:t>
      </w:r>
    </w:p>
    <w:p w14:paraId="385F5255" w14:textId="368CB0E8" w:rsidR="0007270B" w:rsidRDefault="0007270B" w:rsidP="0007270B">
      <w:pPr>
        <w:ind w:left="360"/>
      </w:pPr>
    </w:p>
    <w:p w14:paraId="4E6B7458" w14:textId="77777777" w:rsidR="0007270B" w:rsidRPr="000B2371" w:rsidRDefault="0007270B" w:rsidP="0007270B">
      <w:pPr>
        <w:ind w:left="360"/>
      </w:pPr>
    </w:p>
    <w:tbl>
      <w:tblPr>
        <w:tblStyle w:val="Datapacgridtablealternating"/>
        <w:tblW w:w="0" w:type="auto"/>
        <w:tblLook w:val="04A0" w:firstRow="1" w:lastRow="0" w:firstColumn="1" w:lastColumn="0" w:noHBand="0" w:noVBand="1"/>
      </w:tblPr>
      <w:tblGrid>
        <w:gridCol w:w="2418"/>
        <w:gridCol w:w="1320"/>
        <w:gridCol w:w="945"/>
        <w:gridCol w:w="1064"/>
        <w:gridCol w:w="1074"/>
        <w:gridCol w:w="1074"/>
        <w:gridCol w:w="1161"/>
      </w:tblGrid>
      <w:tr w:rsidR="008539D6" w:rsidRPr="000B2371" w14:paraId="0681AE22" w14:textId="7F6F8F71" w:rsidTr="00503C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2418" w:type="dxa"/>
          </w:tcPr>
          <w:p w14:paraId="5466179D" w14:textId="09056617" w:rsidR="008539D6" w:rsidRPr="000B2371" w:rsidRDefault="008539D6" w:rsidP="000B7615">
            <w:r w:rsidRPr="000B2371">
              <w:t>Názov tagu</w:t>
            </w:r>
          </w:p>
        </w:tc>
        <w:tc>
          <w:tcPr>
            <w:tcW w:w="1320" w:type="dxa"/>
          </w:tcPr>
          <w:p w14:paraId="6BA4D4E6" w14:textId="64BF9DC3" w:rsidR="008539D6" w:rsidRPr="000B2371" w:rsidRDefault="008539D6" w:rsidP="008539D6">
            <w:pPr>
              <w:jc w:val="center"/>
            </w:pPr>
            <w:r w:rsidRPr="000B2371">
              <w:t>Pokladničný doklad</w:t>
            </w:r>
          </w:p>
        </w:tc>
        <w:tc>
          <w:tcPr>
            <w:tcW w:w="945" w:type="dxa"/>
          </w:tcPr>
          <w:p w14:paraId="2D8866DA" w14:textId="2EC2DEFF" w:rsidR="008539D6" w:rsidRPr="000B2371" w:rsidRDefault="008539D6" w:rsidP="008539D6">
            <w:pPr>
              <w:jc w:val="center"/>
            </w:pPr>
            <w:r w:rsidRPr="000B2371">
              <w:t>Úhrada faktúry</w:t>
            </w:r>
          </w:p>
        </w:tc>
        <w:tc>
          <w:tcPr>
            <w:tcW w:w="1064" w:type="dxa"/>
          </w:tcPr>
          <w:p w14:paraId="64DE973A" w14:textId="1F1D0E64" w:rsidR="008539D6" w:rsidRPr="000B2371" w:rsidRDefault="008539D6" w:rsidP="008539D6">
            <w:pPr>
              <w:jc w:val="center"/>
            </w:pPr>
            <w:r w:rsidRPr="000B2371">
              <w:t>Neplatný doklad</w:t>
            </w:r>
          </w:p>
        </w:tc>
        <w:tc>
          <w:tcPr>
            <w:tcW w:w="1074" w:type="dxa"/>
          </w:tcPr>
          <w:p w14:paraId="4A5C8AB3" w14:textId="09B411EA" w:rsidR="008539D6" w:rsidRPr="000B2371" w:rsidRDefault="008539D6" w:rsidP="008539D6">
            <w:pPr>
              <w:jc w:val="center"/>
            </w:pPr>
            <w:r w:rsidRPr="000B2371">
              <w:t>Vklad hotovosti</w:t>
            </w:r>
          </w:p>
        </w:tc>
        <w:tc>
          <w:tcPr>
            <w:tcW w:w="1074" w:type="dxa"/>
          </w:tcPr>
          <w:p w14:paraId="5B41CDD1" w14:textId="375B98FB" w:rsidR="008539D6" w:rsidRPr="000B2371" w:rsidRDefault="008539D6" w:rsidP="008539D6">
            <w:pPr>
              <w:jc w:val="center"/>
            </w:pPr>
            <w:r w:rsidRPr="000B2371">
              <w:t>Výber hotovosti</w:t>
            </w:r>
          </w:p>
        </w:tc>
        <w:tc>
          <w:tcPr>
            <w:tcW w:w="1161" w:type="dxa"/>
          </w:tcPr>
          <w:p w14:paraId="75DEDCC8" w14:textId="05A54F56" w:rsidR="008539D6" w:rsidRPr="000B2371" w:rsidRDefault="008539D6" w:rsidP="008539D6">
            <w:pPr>
              <w:jc w:val="center"/>
            </w:pPr>
            <w:r w:rsidRPr="000B2371">
              <w:t>Poznámka</w:t>
            </w:r>
          </w:p>
        </w:tc>
      </w:tr>
      <w:tr w:rsidR="008539D6" w:rsidRPr="000B2371" w14:paraId="51129CDF" w14:textId="37AA43B9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380214B6" w14:textId="700BAE84" w:rsidR="008539D6" w:rsidRPr="000B2371" w:rsidRDefault="008539D6" w:rsidP="000B7615">
            <w:r w:rsidRPr="000B2371">
              <w:t>codepage</w:t>
            </w:r>
          </w:p>
        </w:tc>
        <w:tc>
          <w:tcPr>
            <w:tcW w:w="1320" w:type="dxa"/>
          </w:tcPr>
          <w:p w14:paraId="42E15319" w14:textId="2EDB02B4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593DBCC6" w14:textId="2DF69503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307FD7D7" w14:textId="2CD8C15B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338819C4" w14:textId="743A5489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75132B2" w14:textId="16553FA9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19F4E421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5C657D22" w14:textId="22266DD1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218F86B" w14:textId="23037B2D" w:rsidR="008539D6" w:rsidRPr="000B2371" w:rsidRDefault="008539D6" w:rsidP="008539D6">
            <w:r w:rsidRPr="000B2371">
              <w:t>CompanyName</w:t>
            </w:r>
          </w:p>
        </w:tc>
        <w:tc>
          <w:tcPr>
            <w:tcW w:w="1320" w:type="dxa"/>
          </w:tcPr>
          <w:p w14:paraId="22FEFFCF" w14:textId="6FD432A4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2BA860FF" w14:textId="3AA7BFBB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759DE456" w14:textId="5073300A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454D9EF1" w14:textId="6E06D7EE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4DD76C60" w14:textId="1796BFAC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374FC058" w14:textId="77777777" w:rsidR="008539D6" w:rsidRPr="000B2371" w:rsidRDefault="008539D6" w:rsidP="008539D6">
            <w:pPr>
              <w:jc w:val="center"/>
            </w:pPr>
          </w:p>
        </w:tc>
      </w:tr>
      <w:tr w:rsidR="00195C80" w:rsidRPr="000B2371" w14:paraId="5DA84D18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42DB905A" w14:textId="268F0478" w:rsidR="00195C80" w:rsidRPr="000B2371" w:rsidRDefault="00195C80" w:rsidP="008539D6">
            <w:r>
              <w:t>CompanyAddress</w:t>
            </w:r>
          </w:p>
        </w:tc>
        <w:tc>
          <w:tcPr>
            <w:tcW w:w="1320" w:type="dxa"/>
          </w:tcPr>
          <w:p w14:paraId="7C3DB332" w14:textId="77777777" w:rsidR="00195C80" w:rsidRPr="000B2371" w:rsidRDefault="00195C80" w:rsidP="008539D6">
            <w:pPr>
              <w:jc w:val="center"/>
            </w:pPr>
          </w:p>
        </w:tc>
        <w:tc>
          <w:tcPr>
            <w:tcW w:w="945" w:type="dxa"/>
          </w:tcPr>
          <w:p w14:paraId="66107195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64" w:type="dxa"/>
          </w:tcPr>
          <w:p w14:paraId="1FE25B0A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49CB566A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18BEFACD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161" w:type="dxa"/>
          </w:tcPr>
          <w:p w14:paraId="71A8393A" w14:textId="77777777" w:rsidR="00195C80" w:rsidRPr="000B2371" w:rsidRDefault="00195C80" w:rsidP="008539D6">
            <w:pPr>
              <w:jc w:val="center"/>
            </w:pPr>
          </w:p>
        </w:tc>
      </w:tr>
      <w:tr w:rsidR="008539D6" w:rsidRPr="000B2371" w14:paraId="35A067E2" w14:textId="576AB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3C7E6E86" w14:textId="25E93466" w:rsidR="008539D6" w:rsidRPr="000B2371" w:rsidRDefault="008539D6" w:rsidP="008539D6">
            <w:r w:rsidRPr="000B2371">
              <w:t>ICO</w:t>
            </w:r>
          </w:p>
        </w:tc>
        <w:tc>
          <w:tcPr>
            <w:tcW w:w="1320" w:type="dxa"/>
          </w:tcPr>
          <w:p w14:paraId="5962D71B" w14:textId="1A845832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FE30B23" w14:textId="62384224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042F1FE0" w14:textId="234E3FF6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1EE685E8" w14:textId="0BF894E4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CABCB3C" w14:textId="5A749E1B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340D2BF2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44E355C3" w14:textId="7A96F32B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5BE0D96" w14:textId="14EC6D4B" w:rsidR="008539D6" w:rsidRPr="000B2371" w:rsidRDefault="008539D6" w:rsidP="008539D6">
            <w:r w:rsidRPr="000B2371">
              <w:t>DIC</w:t>
            </w:r>
          </w:p>
        </w:tc>
        <w:tc>
          <w:tcPr>
            <w:tcW w:w="1320" w:type="dxa"/>
          </w:tcPr>
          <w:p w14:paraId="471C0E15" w14:textId="28ED2D1C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1A550643" w14:textId="2DE85CB2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4ADDE885" w14:textId="4638E41E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3E2E084A" w14:textId="0F94295E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700CDC9" w14:textId="4203C627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0BFBAD70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66C7FA28" w14:textId="6D5C7ACA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605DE717" w14:textId="1EC49A4B" w:rsidR="008539D6" w:rsidRPr="000B2371" w:rsidRDefault="008539D6" w:rsidP="008539D6">
            <w:r w:rsidRPr="000B2371">
              <w:t>ICDPH</w:t>
            </w:r>
          </w:p>
        </w:tc>
        <w:tc>
          <w:tcPr>
            <w:tcW w:w="1320" w:type="dxa"/>
          </w:tcPr>
          <w:p w14:paraId="0D77419D" w14:textId="75B1CD81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31CD8DC" w14:textId="4125CE84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74B84BEE" w14:textId="62707325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D45EBC3" w14:textId="0EFE4071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E726CE2" w14:textId="4AFAD50A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0FDF8814" w14:textId="39F09BF2" w:rsidR="008539D6" w:rsidRPr="000B2371" w:rsidRDefault="008539D6" w:rsidP="008539D6">
            <w:pPr>
              <w:jc w:val="center"/>
              <w:rPr>
                <w:sz w:val="16"/>
                <w:szCs w:val="16"/>
              </w:rPr>
            </w:pPr>
            <w:r w:rsidRPr="000B2371">
              <w:rPr>
                <w:sz w:val="14"/>
                <w:szCs w:val="16"/>
              </w:rPr>
              <w:t>Ak ide o platcu DPH</w:t>
            </w:r>
          </w:p>
        </w:tc>
      </w:tr>
      <w:tr w:rsidR="008539D6" w:rsidRPr="000B2371" w14:paraId="40C07393" w14:textId="21E5878F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20D4CB7E" w14:textId="31947BF1" w:rsidR="008539D6" w:rsidRPr="000B2371" w:rsidRDefault="008539D6" w:rsidP="008539D6">
            <w:r w:rsidRPr="000B2371">
              <w:t>Shop</w:t>
            </w:r>
          </w:p>
        </w:tc>
        <w:tc>
          <w:tcPr>
            <w:tcW w:w="1320" w:type="dxa"/>
          </w:tcPr>
          <w:p w14:paraId="1E8F5706" w14:textId="5894D498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C0A4822" w14:textId="60AC9FF6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317E4114" w14:textId="59818AEA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3937880" w14:textId="59BB1816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B82B757" w14:textId="7997DF1A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7D8E44C6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31219726" w14:textId="4664F380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321EA89E" w14:textId="2863A904" w:rsidR="008539D6" w:rsidRPr="000B2371" w:rsidRDefault="008539D6" w:rsidP="008539D6">
            <w:r w:rsidRPr="000B2371">
              <w:t>CashRegisterCode</w:t>
            </w:r>
          </w:p>
        </w:tc>
        <w:tc>
          <w:tcPr>
            <w:tcW w:w="1320" w:type="dxa"/>
          </w:tcPr>
          <w:p w14:paraId="5D37838C" w14:textId="65C8160C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5BE7D02" w14:textId="4802BAAD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67CE85D3" w14:textId="2BC06367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78F0D028" w14:textId="0EB2371E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496E8CEF" w14:textId="65F9456D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29DE4381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63E83956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0B6D6824" w14:textId="72E6539E" w:rsidR="008539D6" w:rsidRPr="000B2371" w:rsidRDefault="008539D6" w:rsidP="008539D6">
            <w:r w:rsidRPr="000B2371">
              <w:t>CreateDateTime</w:t>
            </w:r>
          </w:p>
        </w:tc>
        <w:tc>
          <w:tcPr>
            <w:tcW w:w="1320" w:type="dxa"/>
          </w:tcPr>
          <w:p w14:paraId="7F40E92B" w14:textId="7454C43C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83E0A62" w14:textId="72F92C01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7F2143DD" w14:textId="5C1A0617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3A3575A3" w14:textId="6D689790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FEECDE6" w14:textId="608B6F23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775DC8AB" w14:textId="77777777" w:rsidR="008539D6" w:rsidRPr="000B2371" w:rsidRDefault="008539D6" w:rsidP="008539D6">
            <w:pPr>
              <w:jc w:val="center"/>
            </w:pPr>
          </w:p>
        </w:tc>
      </w:tr>
      <w:tr w:rsidR="008539D6" w:rsidRPr="000B2371" w14:paraId="59885567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9AEC762" w14:textId="09490640" w:rsidR="008539D6" w:rsidRPr="000B2371" w:rsidRDefault="008539D6" w:rsidP="008539D6">
            <w:r w:rsidRPr="000B2371">
              <w:t>ReceiptNumber</w:t>
            </w:r>
          </w:p>
        </w:tc>
        <w:tc>
          <w:tcPr>
            <w:tcW w:w="1320" w:type="dxa"/>
          </w:tcPr>
          <w:p w14:paraId="2123DE42" w14:textId="2E77128F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81253C7" w14:textId="290FC97A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7224F645" w14:textId="5DB10969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F08B45F" w14:textId="6BC2F4E8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BFC6B5D" w14:textId="313A5A79" w:rsidR="008539D6" w:rsidRPr="000B2371" w:rsidRDefault="008539D6" w:rsidP="008539D6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7DAFBA3B" w14:textId="77777777" w:rsidR="008539D6" w:rsidRPr="000B2371" w:rsidRDefault="008539D6" w:rsidP="008539D6">
            <w:pPr>
              <w:jc w:val="center"/>
            </w:pPr>
          </w:p>
        </w:tc>
      </w:tr>
      <w:tr w:rsidR="00EB62B1" w:rsidRPr="000B2371" w14:paraId="0553B498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7E3F6DF2" w14:textId="7743E9A2" w:rsidR="00EB62B1" w:rsidRPr="000B2371" w:rsidRDefault="00EB62B1" w:rsidP="00EB62B1">
            <w:r w:rsidRPr="000B2371">
              <w:t>InvoiceNumber</w:t>
            </w:r>
          </w:p>
        </w:tc>
        <w:tc>
          <w:tcPr>
            <w:tcW w:w="1320" w:type="dxa"/>
          </w:tcPr>
          <w:p w14:paraId="6269D77F" w14:textId="77777777" w:rsidR="00EB62B1" w:rsidRPr="000B2371" w:rsidRDefault="00EB62B1" w:rsidP="008539D6">
            <w:pPr>
              <w:jc w:val="center"/>
            </w:pPr>
          </w:p>
        </w:tc>
        <w:tc>
          <w:tcPr>
            <w:tcW w:w="945" w:type="dxa"/>
          </w:tcPr>
          <w:p w14:paraId="117D0346" w14:textId="76B762AD" w:rsidR="00EB62B1" w:rsidRPr="000B2371" w:rsidRDefault="00EB62B1" w:rsidP="008539D6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03F349A2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074" w:type="dxa"/>
          </w:tcPr>
          <w:p w14:paraId="275C7DFB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074" w:type="dxa"/>
          </w:tcPr>
          <w:p w14:paraId="2259CD84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161" w:type="dxa"/>
          </w:tcPr>
          <w:p w14:paraId="6A2E17CB" w14:textId="77777777" w:rsidR="00EB62B1" w:rsidRPr="000B2371" w:rsidRDefault="00EB62B1" w:rsidP="008539D6">
            <w:pPr>
              <w:jc w:val="center"/>
            </w:pPr>
          </w:p>
        </w:tc>
      </w:tr>
      <w:tr w:rsidR="00195C80" w:rsidRPr="000B2371" w14:paraId="36F4EBC6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32B30AA9" w14:textId="2458CA98" w:rsidR="00195C80" w:rsidRPr="000B2371" w:rsidRDefault="00195C80" w:rsidP="00EB62B1">
            <w:r>
              <w:t>ParagonNumber</w:t>
            </w:r>
          </w:p>
        </w:tc>
        <w:tc>
          <w:tcPr>
            <w:tcW w:w="1320" w:type="dxa"/>
          </w:tcPr>
          <w:p w14:paraId="19ACC2F3" w14:textId="77777777" w:rsidR="00195C80" w:rsidRPr="000B2371" w:rsidRDefault="00195C80" w:rsidP="008539D6">
            <w:pPr>
              <w:jc w:val="center"/>
            </w:pPr>
          </w:p>
        </w:tc>
        <w:tc>
          <w:tcPr>
            <w:tcW w:w="945" w:type="dxa"/>
          </w:tcPr>
          <w:p w14:paraId="13BF97AE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64" w:type="dxa"/>
          </w:tcPr>
          <w:p w14:paraId="382AB8EA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5A04C684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0440AA2C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161" w:type="dxa"/>
          </w:tcPr>
          <w:p w14:paraId="3FCD02E5" w14:textId="77777777" w:rsidR="00195C80" w:rsidRPr="000B2371" w:rsidRDefault="00195C80" w:rsidP="008539D6">
            <w:pPr>
              <w:jc w:val="center"/>
            </w:pPr>
          </w:p>
        </w:tc>
      </w:tr>
      <w:tr w:rsidR="00195C80" w:rsidRPr="000B2371" w14:paraId="7056641D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128C5AE" w14:textId="5B08C64E" w:rsidR="00195C80" w:rsidRDefault="00195C80" w:rsidP="00EB62B1">
            <w:r w:rsidRPr="00195C80">
              <w:t>CustomerId</w:t>
            </w:r>
          </w:p>
        </w:tc>
        <w:tc>
          <w:tcPr>
            <w:tcW w:w="1320" w:type="dxa"/>
          </w:tcPr>
          <w:p w14:paraId="74347C66" w14:textId="77777777" w:rsidR="00195C80" w:rsidRPr="000B2371" w:rsidRDefault="00195C80" w:rsidP="008539D6">
            <w:pPr>
              <w:jc w:val="center"/>
            </w:pPr>
          </w:p>
        </w:tc>
        <w:tc>
          <w:tcPr>
            <w:tcW w:w="945" w:type="dxa"/>
          </w:tcPr>
          <w:p w14:paraId="1C954D3E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64" w:type="dxa"/>
          </w:tcPr>
          <w:p w14:paraId="26C1047D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55D5F564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0C33F032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161" w:type="dxa"/>
          </w:tcPr>
          <w:p w14:paraId="3F927319" w14:textId="77777777" w:rsidR="00195C80" w:rsidRPr="000B2371" w:rsidRDefault="00195C80" w:rsidP="008539D6">
            <w:pPr>
              <w:jc w:val="center"/>
            </w:pPr>
          </w:p>
        </w:tc>
      </w:tr>
      <w:tr w:rsidR="00195C80" w:rsidRPr="000B2371" w14:paraId="2C3A1152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17A2E7D8" w14:textId="1259DC21" w:rsidR="00195C80" w:rsidRPr="00195C80" w:rsidRDefault="00195C80" w:rsidP="00EB62B1">
            <w:r>
              <w:t>PosType</w:t>
            </w:r>
          </w:p>
        </w:tc>
        <w:tc>
          <w:tcPr>
            <w:tcW w:w="1320" w:type="dxa"/>
          </w:tcPr>
          <w:p w14:paraId="5FA516DE" w14:textId="77777777" w:rsidR="00195C80" w:rsidRPr="000B2371" w:rsidRDefault="00195C80" w:rsidP="008539D6">
            <w:pPr>
              <w:jc w:val="center"/>
            </w:pPr>
          </w:p>
        </w:tc>
        <w:tc>
          <w:tcPr>
            <w:tcW w:w="945" w:type="dxa"/>
          </w:tcPr>
          <w:p w14:paraId="5B6B34D6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64" w:type="dxa"/>
          </w:tcPr>
          <w:p w14:paraId="3AD6EF0D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629DA27B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074" w:type="dxa"/>
          </w:tcPr>
          <w:p w14:paraId="546F43F1" w14:textId="77777777" w:rsidR="00195C80" w:rsidRPr="000B2371" w:rsidRDefault="00195C80" w:rsidP="008539D6">
            <w:pPr>
              <w:jc w:val="center"/>
            </w:pPr>
          </w:p>
        </w:tc>
        <w:tc>
          <w:tcPr>
            <w:tcW w:w="1161" w:type="dxa"/>
          </w:tcPr>
          <w:p w14:paraId="4B8E46AC" w14:textId="77777777" w:rsidR="00195C80" w:rsidRPr="000B2371" w:rsidRDefault="00195C80" w:rsidP="008539D6">
            <w:pPr>
              <w:jc w:val="center"/>
            </w:pPr>
          </w:p>
        </w:tc>
      </w:tr>
      <w:tr w:rsidR="00195C80" w:rsidRPr="000B2371" w14:paraId="0037C0B4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08F06C18" w14:textId="75E85B2E" w:rsidR="00EB62B1" w:rsidRPr="000B2371" w:rsidRDefault="00EB62B1" w:rsidP="00EB62B1">
            <w:r w:rsidRPr="000B2371">
              <w:t>Items.Start</w:t>
            </w:r>
          </w:p>
        </w:tc>
        <w:tc>
          <w:tcPr>
            <w:tcW w:w="1320" w:type="dxa"/>
          </w:tcPr>
          <w:p w14:paraId="0A6F85F3" w14:textId="4B22B37B" w:rsidR="00EB62B1" w:rsidRPr="000B2371" w:rsidRDefault="00431495" w:rsidP="008539D6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3727BB6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064" w:type="dxa"/>
          </w:tcPr>
          <w:p w14:paraId="0A00FD6A" w14:textId="0D4C597E" w:rsidR="00EB62B1" w:rsidRPr="000B2371" w:rsidRDefault="00431495" w:rsidP="008539D6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3068E91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074" w:type="dxa"/>
          </w:tcPr>
          <w:p w14:paraId="0D984053" w14:textId="77777777" w:rsidR="00EB62B1" w:rsidRPr="000B2371" w:rsidRDefault="00EB62B1" w:rsidP="008539D6">
            <w:pPr>
              <w:jc w:val="center"/>
            </w:pPr>
          </w:p>
        </w:tc>
        <w:tc>
          <w:tcPr>
            <w:tcW w:w="1161" w:type="dxa"/>
          </w:tcPr>
          <w:p w14:paraId="24E855FE" w14:textId="77777777" w:rsidR="00EB62B1" w:rsidRPr="000B2371" w:rsidRDefault="00EB62B1" w:rsidP="008539D6">
            <w:pPr>
              <w:jc w:val="center"/>
            </w:pPr>
          </w:p>
        </w:tc>
      </w:tr>
      <w:tr w:rsidR="00195C80" w:rsidRPr="000B2371" w14:paraId="578C2A77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35FB3AD0" w14:textId="3E1A2F1B" w:rsidR="00431495" w:rsidRPr="000B2371" w:rsidRDefault="00431495" w:rsidP="00431495">
            <w:r w:rsidRPr="000B2371">
              <w:t>Item.Start</w:t>
            </w:r>
          </w:p>
        </w:tc>
        <w:tc>
          <w:tcPr>
            <w:tcW w:w="1320" w:type="dxa"/>
          </w:tcPr>
          <w:p w14:paraId="020C0B58" w14:textId="7E9C5F75" w:rsidR="00431495" w:rsidRPr="000B2371" w:rsidRDefault="00431495" w:rsidP="00431495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231BD0EA" w14:textId="77777777" w:rsidR="00431495" w:rsidRPr="000B2371" w:rsidRDefault="00431495" w:rsidP="00431495">
            <w:pPr>
              <w:jc w:val="center"/>
            </w:pPr>
          </w:p>
        </w:tc>
        <w:tc>
          <w:tcPr>
            <w:tcW w:w="1064" w:type="dxa"/>
          </w:tcPr>
          <w:p w14:paraId="7D2A5F59" w14:textId="50070111" w:rsidR="00431495" w:rsidRPr="000B2371" w:rsidRDefault="00431495" w:rsidP="00431495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D98CEF8" w14:textId="77777777" w:rsidR="00431495" w:rsidRPr="000B2371" w:rsidRDefault="00431495" w:rsidP="00431495">
            <w:pPr>
              <w:jc w:val="center"/>
            </w:pPr>
          </w:p>
        </w:tc>
        <w:tc>
          <w:tcPr>
            <w:tcW w:w="1074" w:type="dxa"/>
          </w:tcPr>
          <w:p w14:paraId="4A48E0D3" w14:textId="77777777" w:rsidR="00431495" w:rsidRPr="000B2371" w:rsidRDefault="00431495" w:rsidP="00431495">
            <w:pPr>
              <w:jc w:val="center"/>
            </w:pPr>
          </w:p>
        </w:tc>
        <w:tc>
          <w:tcPr>
            <w:tcW w:w="1161" w:type="dxa"/>
          </w:tcPr>
          <w:p w14:paraId="68E5EB99" w14:textId="77777777" w:rsidR="00431495" w:rsidRPr="000B2371" w:rsidRDefault="00431495" w:rsidP="00431495">
            <w:pPr>
              <w:jc w:val="center"/>
            </w:pPr>
          </w:p>
        </w:tc>
      </w:tr>
      <w:tr w:rsidR="00195C80" w:rsidRPr="000B2371" w14:paraId="14EC44D2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95DF4BE" w14:textId="4718EE13" w:rsidR="00F16DAF" w:rsidRPr="000B2371" w:rsidRDefault="00F16DAF" w:rsidP="00F16DAF">
            <w:r w:rsidRPr="000B2371">
              <w:t>Item.Name</w:t>
            </w:r>
          </w:p>
        </w:tc>
        <w:tc>
          <w:tcPr>
            <w:tcW w:w="1320" w:type="dxa"/>
          </w:tcPr>
          <w:p w14:paraId="5482FF1B" w14:textId="3CF69128" w:rsidR="00F16DAF" w:rsidRPr="000B2371" w:rsidRDefault="00F16DAF" w:rsidP="00431495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40817FBB" w14:textId="77777777" w:rsidR="00F16DAF" w:rsidRPr="000B2371" w:rsidRDefault="00F16DAF" w:rsidP="00431495">
            <w:pPr>
              <w:jc w:val="center"/>
            </w:pPr>
          </w:p>
        </w:tc>
        <w:tc>
          <w:tcPr>
            <w:tcW w:w="1064" w:type="dxa"/>
          </w:tcPr>
          <w:p w14:paraId="430E095E" w14:textId="5A2B8931" w:rsidR="00F16DAF" w:rsidRPr="000B2371" w:rsidRDefault="00F16DAF" w:rsidP="00431495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C8A2C39" w14:textId="77777777" w:rsidR="00F16DAF" w:rsidRPr="000B2371" w:rsidRDefault="00F16DAF" w:rsidP="00431495">
            <w:pPr>
              <w:jc w:val="center"/>
            </w:pPr>
          </w:p>
        </w:tc>
        <w:tc>
          <w:tcPr>
            <w:tcW w:w="1074" w:type="dxa"/>
          </w:tcPr>
          <w:p w14:paraId="2BCF4EB7" w14:textId="77777777" w:rsidR="00F16DAF" w:rsidRPr="000B2371" w:rsidRDefault="00F16DAF" w:rsidP="00431495">
            <w:pPr>
              <w:jc w:val="center"/>
            </w:pPr>
          </w:p>
        </w:tc>
        <w:tc>
          <w:tcPr>
            <w:tcW w:w="1161" w:type="dxa"/>
          </w:tcPr>
          <w:p w14:paraId="4B0B8B4F" w14:textId="77777777" w:rsidR="00F16DAF" w:rsidRPr="000B2371" w:rsidRDefault="00F16DAF" w:rsidP="00431495">
            <w:pPr>
              <w:jc w:val="center"/>
            </w:pPr>
          </w:p>
        </w:tc>
      </w:tr>
      <w:tr w:rsidR="00195C80" w:rsidRPr="000B2371" w14:paraId="725F758D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68F6A2BF" w14:textId="44844F04" w:rsidR="00F16DAF" w:rsidRPr="000B2371" w:rsidRDefault="00F16DAF" w:rsidP="00F16DAF">
            <w:r w:rsidRPr="000B2371">
              <w:t>Item.Quantity</w:t>
            </w:r>
          </w:p>
        </w:tc>
        <w:tc>
          <w:tcPr>
            <w:tcW w:w="1320" w:type="dxa"/>
          </w:tcPr>
          <w:p w14:paraId="58CE6462" w14:textId="20706FAD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00EDEC21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42887060" w14:textId="1478FF3D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74BEA2C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06634A04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2A1B3F7D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7407521F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7A59FE5D" w14:textId="606A1F76" w:rsidR="00F16DAF" w:rsidRPr="000B2371" w:rsidRDefault="00F16DAF" w:rsidP="00F16DAF">
            <w:r w:rsidRPr="000B2371">
              <w:t>Item.MeasurementUnit</w:t>
            </w:r>
          </w:p>
        </w:tc>
        <w:tc>
          <w:tcPr>
            <w:tcW w:w="1320" w:type="dxa"/>
          </w:tcPr>
          <w:p w14:paraId="69801F35" w14:textId="7849218E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33A23F8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1882DAA1" w14:textId="28994A56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F0A1DF0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722B7D04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0967F3F9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1ADBDB22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9FBA3BF" w14:textId="4B8C9A11" w:rsidR="00F16DAF" w:rsidRPr="000B2371" w:rsidRDefault="00F16DAF" w:rsidP="00F16DAF">
            <w:r w:rsidRPr="000B2371">
              <w:t>Item.Price</w:t>
            </w:r>
          </w:p>
        </w:tc>
        <w:tc>
          <w:tcPr>
            <w:tcW w:w="1320" w:type="dxa"/>
          </w:tcPr>
          <w:p w14:paraId="25C5BE77" w14:textId="6BFF4AD3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2E289A2C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66AF53A3" w14:textId="3BE679E3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F288342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00405C2A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401C5B00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78C8E89A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076576FB" w14:textId="21000AB8" w:rsidR="00F16DAF" w:rsidRPr="000B2371" w:rsidRDefault="00F16DAF" w:rsidP="00F16DAF">
            <w:r w:rsidRPr="000B2371">
              <w:t>Item.ItemVat</w:t>
            </w:r>
          </w:p>
        </w:tc>
        <w:tc>
          <w:tcPr>
            <w:tcW w:w="1320" w:type="dxa"/>
          </w:tcPr>
          <w:p w14:paraId="5A922F8F" w14:textId="4848C128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5375984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2771EB41" w14:textId="2A26ED48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585AEF55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339C7E19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159E6658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33227D51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CA3933C" w14:textId="07A035AE" w:rsidR="00195C80" w:rsidRPr="000B2371" w:rsidRDefault="00195C80" w:rsidP="00F16DAF">
            <w:r w:rsidRPr="00195C80">
              <w:t>Item.ReferenceId</w:t>
            </w:r>
          </w:p>
        </w:tc>
        <w:tc>
          <w:tcPr>
            <w:tcW w:w="1320" w:type="dxa"/>
          </w:tcPr>
          <w:p w14:paraId="0A545199" w14:textId="77777777" w:rsidR="00195C80" w:rsidRPr="000B2371" w:rsidRDefault="00195C80" w:rsidP="00F16DAF">
            <w:pPr>
              <w:jc w:val="center"/>
            </w:pPr>
          </w:p>
        </w:tc>
        <w:tc>
          <w:tcPr>
            <w:tcW w:w="945" w:type="dxa"/>
          </w:tcPr>
          <w:p w14:paraId="5FCB042A" w14:textId="77777777" w:rsidR="00195C80" w:rsidRPr="000B2371" w:rsidRDefault="00195C80" w:rsidP="00F16DAF">
            <w:pPr>
              <w:jc w:val="center"/>
            </w:pPr>
          </w:p>
        </w:tc>
        <w:tc>
          <w:tcPr>
            <w:tcW w:w="1064" w:type="dxa"/>
          </w:tcPr>
          <w:p w14:paraId="0A6BB832" w14:textId="77777777" w:rsidR="00195C80" w:rsidRPr="000B2371" w:rsidRDefault="00195C80" w:rsidP="00F16DAF">
            <w:pPr>
              <w:jc w:val="center"/>
            </w:pPr>
          </w:p>
        </w:tc>
        <w:tc>
          <w:tcPr>
            <w:tcW w:w="1074" w:type="dxa"/>
          </w:tcPr>
          <w:p w14:paraId="61861015" w14:textId="77777777" w:rsidR="00195C80" w:rsidRPr="000B2371" w:rsidRDefault="00195C80" w:rsidP="00F16DAF">
            <w:pPr>
              <w:jc w:val="center"/>
            </w:pPr>
          </w:p>
        </w:tc>
        <w:tc>
          <w:tcPr>
            <w:tcW w:w="1074" w:type="dxa"/>
          </w:tcPr>
          <w:p w14:paraId="6F23DF20" w14:textId="77777777" w:rsidR="00195C80" w:rsidRPr="000B2371" w:rsidRDefault="00195C80" w:rsidP="00F16DAF">
            <w:pPr>
              <w:jc w:val="center"/>
            </w:pPr>
          </w:p>
        </w:tc>
        <w:tc>
          <w:tcPr>
            <w:tcW w:w="1161" w:type="dxa"/>
          </w:tcPr>
          <w:p w14:paraId="4E33C53C" w14:textId="77777777" w:rsidR="00195C80" w:rsidRPr="000B2371" w:rsidRDefault="00195C80" w:rsidP="00F16DAF">
            <w:pPr>
              <w:jc w:val="center"/>
            </w:pPr>
          </w:p>
        </w:tc>
      </w:tr>
      <w:tr w:rsidR="00195C80" w:rsidRPr="000B2371" w14:paraId="53B7E756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72B7E9F" w14:textId="24345925" w:rsidR="00F16DAF" w:rsidRPr="000B2371" w:rsidRDefault="00F16DAF" w:rsidP="00F16DAF">
            <w:r w:rsidRPr="000B2371">
              <w:lastRenderedPageBreak/>
              <w:t>Item.End</w:t>
            </w:r>
          </w:p>
        </w:tc>
        <w:tc>
          <w:tcPr>
            <w:tcW w:w="1320" w:type="dxa"/>
          </w:tcPr>
          <w:p w14:paraId="0AA58D4E" w14:textId="54FECA29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0C2AA043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5A52E349" w14:textId="4D9E72B7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38E64328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74AB34FD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671CB77B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6398D0F1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1CB7AA24" w14:textId="67C6C7C8" w:rsidR="00F16DAF" w:rsidRPr="000B2371" w:rsidRDefault="00F16DAF" w:rsidP="00F16DAF">
            <w:r w:rsidRPr="000B2371">
              <w:t>Items.End</w:t>
            </w:r>
          </w:p>
        </w:tc>
        <w:tc>
          <w:tcPr>
            <w:tcW w:w="1320" w:type="dxa"/>
          </w:tcPr>
          <w:p w14:paraId="4D06E2A5" w14:textId="78DDCDAC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1C31BD4B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3B37A88F" w14:textId="70283FD5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14A4645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7976BA7A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5ADCCC5C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55B09E94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03470137" w14:textId="7AFC21E3" w:rsidR="00F16DAF" w:rsidRPr="000B2371" w:rsidRDefault="00F16DAF" w:rsidP="00F16DAF">
            <w:r w:rsidRPr="000B2371">
              <w:t>VatRateBasic</w:t>
            </w:r>
          </w:p>
        </w:tc>
        <w:tc>
          <w:tcPr>
            <w:tcW w:w="1320" w:type="dxa"/>
          </w:tcPr>
          <w:p w14:paraId="56065965" w14:textId="105D02C7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4CA05D4C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3F2802C7" w14:textId="5B4033B4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7CFF61C8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6C573F86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6A2CD9E9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6BD812C0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4EC826AF" w14:textId="66F60C3D" w:rsidR="00F16DAF" w:rsidRPr="000B2371" w:rsidRDefault="00503C68" w:rsidP="00503C68">
            <w:r w:rsidRPr="000B2371">
              <w:t>VatBaseBasic</w:t>
            </w:r>
          </w:p>
        </w:tc>
        <w:tc>
          <w:tcPr>
            <w:tcW w:w="1320" w:type="dxa"/>
          </w:tcPr>
          <w:p w14:paraId="6F80DD07" w14:textId="411FA1D2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DAC48C8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64" w:type="dxa"/>
          </w:tcPr>
          <w:p w14:paraId="15710896" w14:textId="758FC22A" w:rsidR="00F16DAF" w:rsidRPr="000B2371" w:rsidRDefault="00F16DAF" w:rsidP="00F16DAF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C63137F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074" w:type="dxa"/>
          </w:tcPr>
          <w:p w14:paraId="6FEFC108" w14:textId="77777777" w:rsidR="00F16DAF" w:rsidRPr="000B2371" w:rsidRDefault="00F16DAF" w:rsidP="00F16DAF">
            <w:pPr>
              <w:jc w:val="center"/>
            </w:pPr>
          </w:p>
        </w:tc>
        <w:tc>
          <w:tcPr>
            <w:tcW w:w="1161" w:type="dxa"/>
          </w:tcPr>
          <w:p w14:paraId="5BCD3E33" w14:textId="77777777" w:rsidR="00F16DAF" w:rsidRPr="000B2371" w:rsidRDefault="00F16DAF" w:rsidP="00F16DAF">
            <w:pPr>
              <w:jc w:val="center"/>
            </w:pPr>
          </w:p>
        </w:tc>
      </w:tr>
      <w:tr w:rsidR="00195C80" w:rsidRPr="000B2371" w14:paraId="08C51235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252611B2" w14:textId="0201BD5F" w:rsidR="00503C68" w:rsidRPr="000B2371" w:rsidRDefault="00503C68" w:rsidP="00503C68">
            <w:r w:rsidRPr="000B2371">
              <w:t>VatAmountBasic</w:t>
            </w:r>
          </w:p>
        </w:tc>
        <w:tc>
          <w:tcPr>
            <w:tcW w:w="1320" w:type="dxa"/>
          </w:tcPr>
          <w:p w14:paraId="40818DF7" w14:textId="1C20B567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45300E54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5FA27EEF" w14:textId="2DDBE8B1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77EC8F8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494B4626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67CEEF74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42070FA2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45E0692C" w14:textId="39018EE6" w:rsidR="00503C68" w:rsidRPr="000B2371" w:rsidRDefault="00503C68" w:rsidP="00503C68">
            <w:r w:rsidRPr="000B2371">
              <w:t>VatAmountBasicSum</w:t>
            </w:r>
          </w:p>
        </w:tc>
        <w:tc>
          <w:tcPr>
            <w:tcW w:w="1320" w:type="dxa"/>
          </w:tcPr>
          <w:p w14:paraId="4D2F9553" w14:textId="485C88CA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58070E9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1B7879BB" w14:textId="20F89310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77E2C1AA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512C8294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339A504B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25B77EDA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7537981E" w14:textId="4D6C49D4" w:rsidR="00503C68" w:rsidRPr="000B2371" w:rsidRDefault="00503C68" w:rsidP="00503C68">
            <w:r w:rsidRPr="000B2371">
              <w:t>VatRateReduced</w:t>
            </w:r>
          </w:p>
        </w:tc>
        <w:tc>
          <w:tcPr>
            <w:tcW w:w="1320" w:type="dxa"/>
          </w:tcPr>
          <w:p w14:paraId="70D3A830" w14:textId="2F1A8E9E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02E82BDB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1FE73220" w14:textId="28DE1140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37AA6A2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13575764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18C05632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63994893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D8EE001" w14:textId="5FCA21A3" w:rsidR="00503C68" w:rsidRPr="000B2371" w:rsidRDefault="00503C68" w:rsidP="00503C68">
            <w:r w:rsidRPr="000B2371">
              <w:t>VatBaseReduced</w:t>
            </w:r>
          </w:p>
        </w:tc>
        <w:tc>
          <w:tcPr>
            <w:tcW w:w="1320" w:type="dxa"/>
          </w:tcPr>
          <w:p w14:paraId="4D347CC0" w14:textId="3E49B761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1A2AB49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0892120C" w14:textId="2D0CCBB9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6CB1A05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18B20C7B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01959C49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7CBC8DF0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E8F6288" w14:textId="473F859B" w:rsidR="00503C68" w:rsidRPr="000B2371" w:rsidRDefault="00503C68" w:rsidP="00503C68">
            <w:r w:rsidRPr="000B2371">
              <w:t>VatAmountReduced</w:t>
            </w:r>
          </w:p>
        </w:tc>
        <w:tc>
          <w:tcPr>
            <w:tcW w:w="1320" w:type="dxa"/>
          </w:tcPr>
          <w:p w14:paraId="0DC3F41E" w14:textId="16998AC0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178EE5A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075CC92B" w14:textId="1B6CB5FA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D9E1B44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0588AC5D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67492926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618F2EDC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4707C9BA" w14:textId="501FF50C" w:rsidR="00503C68" w:rsidRPr="000B2371" w:rsidRDefault="00503C68" w:rsidP="00503C68">
            <w:r w:rsidRPr="000B2371">
              <w:t>VatAmountReducedSum</w:t>
            </w:r>
          </w:p>
        </w:tc>
        <w:tc>
          <w:tcPr>
            <w:tcW w:w="1320" w:type="dxa"/>
          </w:tcPr>
          <w:p w14:paraId="10D2B5B9" w14:textId="6952A8B5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7E9222D1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474E9700" w14:textId="231F0F28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D03A435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7FBF4A7C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689970F4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10A3CA28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413B5038" w14:textId="215274C9" w:rsidR="00503C68" w:rsidRPr="000B2371" w:rsidRDefault="00503C68" w:rsidP="00503C68">
            <w:r w:rsidRPr="000B2371">
              <w:t>VatRateFree</w:t>
            </w:r>
          </w:p>
        </w:tc>
        <w:tc>
          <w:tcPr>
            <w:tcW w:w="1320" w:type="dxa"/>
          </w:tcPr>
          <w:p w14:paraId="1B814618" w14:textId="3FB96F46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496AC0B7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1F6FF696" w14:textId="47EEA626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553A49F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14DF303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5149A09F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767D66DD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BDB72AE" w14:textId="6CF2D3F6" w:rsidR="00503C68" w:rsidRPr="000B2371" w:rsidRDefault="00503C68" w:rsidP="00503C68">
            <w:r w:rsidRPr="000B2371">
              <w:t>VatBaseFree</w:t>
            </w:r>
          </w:p>
        </w:tc>
        <w:tc>
          <w:tcPr>
            <w:tcW w:w="1320" w:type="dxa"/>
          </w:tcPr>
          <w:p w14:paraId="0CCB5627" w14:textId="05EFF903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6FB4E0F2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09268866" w14:textId="62309858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64B547F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32F562C1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0ADA5F0F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171A1AC7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4F79DF32" w14:textId="0229DD78" w:rsidR="00503C68" w:rsidRPr="000B2371" w:rsidRDefault="00503C68" w:rsidP="00503C68">
            <w:r w:rsidRPr="000B2371">
              <w:t>VatAmountFree</w:t>
            </w:r>
          </w:p>
        </w:tc>
        <w:tc>
          <w:tcPr>
            <w:tcW w:w="1320" w:type="dxa"/>
          </w:tcPr>
          <w:p w14:paraId="11746A37" w14:textId="174D5AC7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A1B8CC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4DF4B577" w14:textId="0DA03AC5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3FE263C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6B1AC96B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7DADFEEF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325FE64A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3061257C" w14:textId="1A42C9CB" w:rsidR="00503C68" w:rsidRPr="000B2371" w:rsidRDefault="00503C68" w:rsidP="00503C68">
            <w:r w:rsidRPr="000B2371">
              <w:t>VatAmountFreeSum</w:t>
            </w:r>
          </w:p>
        </w:tc>
        <w:tc>
          <w:tcPr>
            <w:tcW w:w="1320" w:type="dxa"/>
          </w:tcPr>
          <w:p w14:paraId="19E7C12B" w14:textId="744F53FB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6AEA4E2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39C555EF" w14:textId="2255B3C1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27E7FF9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2A005E9B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6B3A3068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3B22E3A7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47D50B57" w14:textId="473A4390" w:rsidR="00503C68" w:rsidRPr="000B2371" w:rsidRDefault="00503C68" w:rsidP="00503C68">
            <w:r w:rsidRPr="000B2371">
              <w:t>VatBaseSum</w:t>
            </w:r>
          </w:p>
        </w:tc>
        <w:tc>
          <w:tcPr>
            <w:tcW w:w="1320" w:type="dxa"/>
          </w:tcPr>
          <w:p w14:paraId="5320F121" w14:textId="0C211C22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31CF67BD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7CCB94F3" w14:textId="6D40EC10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91E1F92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03ADF018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42E08A35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56299C52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22D86CED" w14:textId="306082A7" w:rsidR="00503C68" w:rsidRPr="000B2371" w:rsidRDefault="00503C68" w:rsidP="00503C68">
            <w:r w:rsidRPr="000B2371">
              <w:t>VatAmountSum</w:t>
            </w:r>
          </w:p>
        </w:tc>
        <w:tc>
          <w:tcPr>
            <w:tcW w:w="1320" w:type="dxa"/>
          </w:tcPr>
          <w:p w14:paraId="63D78089" w14:textId="73F0C6E5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5D6AE9B3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69946160" w14:textId="770B39B2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7C68888C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514B598C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52B71EE8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6C8747E0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19480F64" w14:textId="52164236" w:rsidR="00503C68" w:rsidRPr="000B2371" w:rsidRDefault="00503C68" w:rsidP="00503C68">
            <w:r w:rsidRPr="000B2371">
              <w:t>VatTotal</w:t>
            </w:r>
          </w:p>
        </w:tc>
        <w:tc>
          <w:tcPr>
            <w:tcW w:w="1320" w:type="dxa"/>
          </w:tcPr>
          <w:p w14:paraId="7C831FA7" w14:textId="6E41C49E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4D624FF0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64" w:type="dxa"/>
          </w:tcPr>
          <w:p w14:paraId="4FA19735" w14:textId="6C20D709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0532B11C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074" w:type="dxa"/>
          </w:tcPr>
          <w:p w14:paraId="04C14562" w14:textId="77777777" w:rsidR="00503C68" w:rsidRPr="000B2371" w:rsidRDefault="00503C68" w:rsidP="00503C68">
            <w:pPr>
              <w:jc w:val="center"/>
            </w:pPr>
          </w:p>
        </w:tc>
        <w:tc>
          <w:tcPr>
            <w:tcW w:w="1161" w:type="dxa"/>
          </w:tcPr>
          <w:p w14:paraId="058F7BA6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320CF794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41DDC2B4" w14:textId="0E55F74F" w:rsidR="00503C68" w:rsidRPr="000B2371" w:rsidRDefault="00503C68" w:rsidP="00503C68">
            <w:r w:rsidRPr="000B2371">
              <w:t>UID</w:t>
            </w:r>
          </w:p>
        </w:tc>
        <w:tc>
          <w:tcPr>
            <w:tcW w:w="1320" w:type="dxa"/>
          </w:tcPr>
          <w:p w14:paraId="738347AF" w14:textId="12FD3E96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0E61EBAE" w14:textId="1856AC67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5D9B234A" w14:textId="5020AFD4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3A5A6C0" w14:textId="11062BA4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24FAD790" w14:textId="34C4DAF7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462C718D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2E4D7746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1F8AAC0F" w14:textId="58139775" w:rsidR="00503C68" w:rsidRPr="000B2371" w:rsidRDefault="00E12CFC" w:rsidP="00503C68">
            <w:r w:rsidRPr="000B2371">
              <w:t>q</w:t>
            </w:r>
            <w:r w:rsidR="00503C68" w:rsidRPr="000B2371">
              <w:t>rcode</w:t>
            </w:r>
          </w:p>
        </w:tc>
        <w:tc>
          <w:tcPr>
            <w:tcW w:w="1320" w:type="dxa"/>
          </w:tcPr>
          <w:p w14:paraId="25F7834F" w14:textId="71DB48A0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945" w:type="dxa"/>
          </w:tcPr>
          <w:p w14:paraId="23752898" w14:textId="047E0ABB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64" w:type="dxa"/>
          </w:tcPr>
          <w:p w14:paraId="60A32037" w14:textId="726E4AEC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6D17C561" w14:textId="0C3D3946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074" w:type="dxa"/>
          </w:tcPr>
          <w:p w14:paraId="43FC0D8E" w14:textId="23CAD785" w:rsidR="00503C68" w:rsidRPr="000B2371" w:rsidRDefault="00503C68" w:rsidP="00503C68">
            <w:pPr>
              <w:jc w:val="center"/>
            </w:pPr>
            <w:r w:rsidRPr="000B2371">
              <w:t>X</w:t>
            </w:r>
          </w:p>
        </w:tc>
        <w:tc>
          <w:tcPr>
            <w:tcW w:w="1161" w:type="dxa"/>
          </w:tcPr>
          <w:p w14:paraId="37A0C90B" w14:textId="77777777" w:rsidR="00503C68" w:rsidRPr="000B2371" w:rsidRDefault="00503C68" w:rsidP="00503C68">
            <w:pPr>
              <w:jc w:val="center"/>
            </w:pPr>
          </w:p>
        </w:tc>
      </w:tr>
      <w:tr w:rsidR="00195C80" w:rsidRPr="000B2371" w14:paraId="0909A0C1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18F65EBA" w14:textId="3ACA12AF" w:rsidR="00105DE8" w:rsidRPr="000B2371" w:rsidRDefault="00105DE8" w:rsidP="00503C68">
            <w:r w:rsidRPr="00105DE8">
              <w:t>okpCode</w:t>
            </w:r>
          </w:p>
        </w:tc>
        <w:tc>
          <w:tcPr>
            <w:tcW w:w="1320" w:type="dxa"/>
          </w:tcPr>
          <w:p w14:paraId="3E9CBC1E" w14:textId="0880C52D" w:rsidR="00105DE8" w:rsidRPr="000B2371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945" w:type="dxa"/>
          </w:tcPr>
          <w:p w14:paraId="1DE9ADBB" w14:textId="4F18FA95" w:rsidR="00105DE8" w:rsidRPr="000B2371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64" w:type="dxa"/>
          </w:tcPr>
          <w:p w14:paraId="28BAA8D1" w14:textId="0C51F88E" w:rsidR="00105DE8" w:rsidRPr="000B2371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74" w:type="dxa"/>
          </w:tcPr>
          <w:p w14:paraId="1BEB1127" w14:textId="3FB90B92" w:rsidR="00105DE8" w:rsidRPr="000B2371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74" w:type="dxa"/>
          </w:tcPr>
          <w:p w14:paraId="23FDB3A0" w14:textId="38FDAB6B" w:rsidR="00105DE8" w:rsidRPr="000B2371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161" w:type="dxa"/>
          </w:tcPr>
          <w:p w14:paraId="56E0CC47" w14:textId="77777777" w:rsidR="00105DE8" w:rsidRPr="000B2371" w:rsidRDefault="00105DE8" w:rsidP="00503C68">
            <w:pPr>
              <w:jc w:val="center"/>
            </w:pPr>
          </w:p>
        </w:tc>
      </w:tr>
      <w:tr w:rsidR="00195C80" w:rsidRPr="000B2371" w14:paraId="11B8962A" w14:textId="77777777" w:rsidTr="00503C6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2418" w:type="dxa"/>
          </w:tcPr>
          <w:p w14:paraId="64AD5CA6" w14:textId="62CA3E87" w:rsidR="00105DE8" w:rsidRPr="00105DE8" w:rsidRDefault="00105DE8" w:rsidP="00503C68">
            <w:r>
              <w:t>Amount</w:t>
            </w:r>
          </w:p>
        </w:tc>
        <w:tc>
          <w:tcPr>
            <w:tcW w:w="1320" w:type="dxa"/>
          </w:tcPr>
          <w:p w14:paraId="69C832F4" w14:textId="03CDAC32" w:rsidR="00105DE8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945" w:type="dxa"/>
          </w:tcPr>
          <w:p w14:paraId="4057B500" w14:textId="0453A3E7" w:rsidR="00105DE8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64" w:type="dxa"/>
          </w:tcPr>
          <w:p w14:paraId="7FC78C39" w14:textId="17C38F11" w:rsidR="00105DE8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74" w:type="dxa"/>
          </w:tcPr>
          <w:p w14:paraId="255B74FF" w14:textId="445430DA" w:rsidR="00105DE8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074" w:type="dxa"/>
          </w:tcPr>
          <w:p w14:paraId="40A43214" w14:textId="37E22C12" w:rsidR="00105DE8" w:rsidRDefault="00105DE8" w:rsidP="00503C68">
            <w:pPr>
              <w:jc w:val="center"/>
            </w:pPr>
            <w:r>
              <w:t>X</w:t>
            </w:r>
          </w:p>
        </w:tc>
        <w:tc>
          <w:tcPr>
            <w:tcW w:w="1161" w:type="dxa"/>
          </w:tcPr>
          <w:p w14:paraId="76220221" w14:textId="77777777" w:rsidR="00105DE8" w:rsidRPr="000B2371" w:rsidRDefault="00105DE8" w:rsidP="00503C68">
            <w:pPr>
              <w:jc w:val="center"/>
            </w:pPr>
          </w:p>
        </w:tc>
      </w:tr>
      <w:tr w:rsidR="00195C80" w:rsidRPr="000B2371" w14:paraId="351412ED" w14:textId="77777777" w:rsidTr="00503C6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tcW w:w="2418" w:type="dxa"/>
          </w:tcPr>
          <w:p w14:paraId="5344BBCB" w14:textId="356D6C7C" w:rsidR="00A84DA3" w:rsidRPr="000B2371" w:rsidRDefault="00A84DA3" w:rsidP="00503C68">
            <w:r w:rsidRPr="000B2371">
              <w:t>paperCut</w:t>
            </w:r>
          </w:p>
        </w:tc>
        <w:tc>
          <w:tcPr>
            <w:tcW w:w="1320" w:type="dxa"/>
          </w:tcPr>
          <w:p w14:paraId="0EE5387C" w14:textId="77777777" w:rsidR="00A84DA3" w:rsidRPr="000B2371" w:rsidRDefault="00A84DA3" w:rsidP="00503C68">
            <w:pPr>
              <w:jc w:val="center"/>
            </w:pPr>
          </w:p>
        </w:tc>
        <w:tc>
          <w:tcPr>
            <w:tcW w:w="945" w:type="dxa"/>
          </w:tcPr>
          <w:p w14:paraId="0AB4A971" w14:textId="77777777" w:rsidR="00A84DA3" w:rsidRPr="000B2371" w:rsidRDefault="00A84DA3" w:rsidP="00503C68">
            <w:pPr>
              <w:jc w:val="center"/>
            </w:pPr>
          </w:p>
        </w:tc>
        <w:tc>
          <w:tcPr>
            <w:tcW w:w="1064" w:type="dxa"/>
          </w:tcPr>
          <w:p w14:paraId="4FD516F6" w14:textId="77777777" w:rsidR="00A84DA3" w:rsidRPr="000B2371" w:rsidRDefault="00A84DA3" w:rsidP="00503C68">
            <w:pPr>
              <w:jc w:val="center"/>
            </w:pPr>
          </w:p>
        </w:tc>
        <w:tc>
          <w:tcPr>
            <w:tcW w:w="1074" w:type="dxa"/>
          </w:tcPr>
          <w:p w14:paraId="3CDEBD13" w14:textId="77777777" w:rsidR="00A84DA3" w:rsidRPr="000B2371" w:rsidRDefault="00A84DA3" w:rsidP="00503C68">
            <w:pPr>
              <w:jc w:val="center"/>
            </w:pPr>
          </w:p>
        </w:tc>
        <w:tc>
          <w:tcPr>
            <w:tcW w:w="1074" w:type="dxa"/>
          </w:tcPr>
          <w:p w14:paraId="48085659" w14:textId="77777777" w:rsidR="00A84DA3" w:rsidRPr="000B2371" w:rsidRDefault="00A84DA3" w:rsidP="00503C68">
            <w:pPr>
              <w:jc w:val="center"/>
            </w:pPr>
          </w:p>
        </w:tc>
        <w:tc>
          <w:tcPr>
            <w:tcW w:w="1161" w:type="dxa"/>
          </w:tcPr>
          <w:p w14:paraId="02E56303" w14:textId="77777777" w:rsidR="00A84DA3" w:rsidRPr="000B2371" w:rsidRDefault="00A84DA3" w:rsidP="00503C68">
            <w:pPr>
              <w:jc w:val="center"/>
            </w:pPr>
          </w:p>
        </w:tc>
      </w:tr>
    </w:tbl>
    <w:p w14:paraId="623AE726" w14:textId="77777777" w:rsidR="000B7615" w:rsidRPr="000B2371" w:rsidRDefault="000B7615" w:rsidP="000B7615"/>
    <w:sectPr w:rsidR="000B7615" w:rsidRPr="000B2371" w:rsidSect="008E32E7">
      <w:headerReference w:type="default" r:id="rId11"/>
      <w:footerReference w:type="default" r:id="rId12"/>
      <w:footerReference w:type="first" r:id="rId13"/>
      <w:pgSz w:w="11906" w:h="16838"/>
      <w:pgMar w:top="1565" w:right="1417" w:bottom="1417" w:left="1417" w:header="851" w:footer="113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446F8C8" w14:textId="77777777" w:rsidR="00DA4352" w:rsidRDefault="00DA4352" w:rsidP="00077DB4">
      <w:pPr>
        <w:spacing w:after="0" w:line="240" w:lineRule="auto"/>
      </w:pPr>
      <w:r>
        <w:separator/>
      </w:r>
    </w:p>
  </w:endnote>
  <w:endnote w:type="continuationSeparator" w:id="0">
    <w:p w14:paraId="171C2756" w14:textId="77777777" w:rsidR="00DA4352" w:rsidRDefault="00DA4352" w:rsidP="00077D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B43A01E" w14:textId="77777777" w:rsidR="00DA4352" w:rsidRDefault="00DA4352">
    <w:pPr>
      <w:pStyle w:val="Footer"/>
    </w:pPr>
    <w:r>
      <w:rPr>
        <w:noProof/>
        <w:lang w:eastAsia="sk-SK"/>
      </w:rPr>
      <w:drawing>
        <wp:anchor distT="0" distB="0" distL="114300" distR="114300" simplePos="0" relativeHeight="251753472" behindDoc="0" locked="0" layoutInCell="1" allowOverlap="1" wp14:anchorId="132E1129" wp14:editId="69551C99">
          <wp:simplePos x="0" y="0"/>
          <wp:positionH relativeFrom="margin">
            <wp:align>right</wp:align>
          </wp:positionH>
          <wp:positionV relativeFrom="paragraph">
            <wp:posOffset>132080</wp:posOffset>
          </wp:positionV>
          <wp:extent cx="571500" cy="381000"/>
          <wp:effectExtent l="0" t="0" r="0" b="0"/>
          <wp:wrapSquare wrapText="bothSides"/>
          <wp:docPr id="8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stvoce_word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715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748352" behindDoc="0" locked="0" layoutInCell="1" allowOverlap="1" wp14:anchorId="0136F719" wp14:editId="34B22192">
              <wp:simplePos x="0" y="0"/>
              <wp:positionH relativeFrom="column">
                <wp:posOffset>-137795</wp:posOffset>
              </wp:positionH>
              <wp:positionV relativeFrom="paragraph">
                <wp:posOffset>90170</wp:posOffset>
              </wp:positionV>
              <wp:extent cx="5724525" cy="0"/>
              <wp:effectExtent l="0" t="0" r="0" b="19050"/>
              <wp:wrapNone/>
              <wp:docPr id="74" name="Straight Connector 7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243909F" id="Straight Connector 74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85pt,7.1pt" to="439.9pt,7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" strokecolor="black [3200]">
              <v:stroke dashstyle="dash"/>
            </v:line>
          </w:pict>
        </mc:Fallback>
      </mc:AlternateContent>
    </w:r>
    <w:r>
      <w:rPr>
        <w:noProof/>
        <w:lang w:eastAsia="sk-SK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30BEAD51" wp14:editId="1E0BC226">
              <wp:simplePos x="0" y="0"/>
              <wp:positionH relativeFrom="column">
                <wp:posOffset>-242570</wp:posOffset>
              </wp:positionH>
              <wp:positionV relativeFrom="paragraph">
                <wp:posOffset>104775</wp:posOffset>
              </wp:positionV>
              <wp:extent cx="5847080" cy="504825"/>
              <wp:effectExtent l="0" t="0" r="0" b="9525"/>
              <wp:wrapSquare wrapText="bothSides"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847080" cy="504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C572A759-6A51-4108-AA02-DFA0A04FC94B}">
                          <ma14:wrappingTextBox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  </a:ext>
                      </a:extLst>
                    </wps:spPr>
                    <wps:txbx>
                      <w:txbxContent>
                        <w:p w14:paraId="404F6C86" w14:textId="77777777" w:rsidR="00DA4352" w:rsidRPr="00D06180" w:rsidRDefault="00DA4352" w:rsidP="00D06180">
                          <w:pPr>
                            <w:widowControl w:val="0"/>
                            <w:autoSpaceDE w:val="0"/>
                            <w:autoSpaceDN w:val="0"/>
                            <w:adjustRightInd w:val="0"/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</w:pP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Datapac s.r.o. | Elektrárenská 1394/4, 831 04 Bratislava | </w:t>
                          </w:r>
                          <w:r w:rsidRPr="00E429AD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+421 2 3923 7000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 </w:t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 xml:space="preserve">| </w:t>
                          </w:r>
                          <w:hyperlink r:id="rId2" w:history="1">
                            <w:r w:rsidRPr="00F21CFC">
                              <w:rPr>
                                <w:rStyle w:val="Hyperlink"/>
                                <w:rFonts w:cs="Arial"/>
                                <w:sz w:val="18"/>
                                <w:szCs w:val="18"/>
                                <w:lang w:val="en-US"/>
                              </w:rPr>
                              <w:t>info@datapac.sk</w:t>
                            </w:r>
                          </w:hyperlink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IČO 35698870 | DIČ 2020327364 | IČ DPH SK2020327364 | Číslo účtu: 2621768118/1100 (Tatrabanka)</w:t>
                          </w:r>
                          <w:r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br/>
                          </w:r>
                          <w:r w:rsidRPr="00E05AE0">
                            <w:rPr>
                              <w:rFonts w:cs="Arial"/>
                              <w:sz w:val="18"/>
                              <w:szCs w:val="18"/>
                              <w:lang w:val="en-US"/>
                            </w:rPr>
                            <w:t>Spoločnosť je zapísaná v Obchodnom registri Okresného súdu Bratislava I, Oddiel Sro Vložka číslo: 11774/B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0BEAD51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-19.1pt;margin-top:8.25pt;width:460.4pt;height:39.7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" filled="f" stroked="f">
              <v:textbox>
                <w:txbxContent>
                  <w:p w14:paraId="404F6C86" w14:textId="77777777" w:rsidR="00DA4352" w:rsidRPr="00D06180" w:rsidRDefault="00DA4352" w:rsidP="00D06180">
                    <w:pPr>
                      <w:widowControl w:val="0"/>
                      <w:autoSpaceDE w:val="0"/>
                      <w:autoSpaceDN w:val="0"/>
                      <w:adjustRightInd w:val="0"/>
                      <w:rPr>
                        <w:rFonts w:cs="Arial"/>
                        <w:sz w:val="18"/>
                        <w:szCs w:val="18"/>
                        <w:lang w:val="en-US"/>
                      </w:rPr>
                    </w:pP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Datapac s.r.o. | Elektrárenská 1394/4, 831 04 Bratislava | </w:t>
                    </w:r>
                    <w:r w:rsidRPr="00E429AD">
                      <w:rPr>
                        <w:rFonts w:cs="Arial"/>
                        <w:sz w:val="18"/>
                        <w:szCs w:val="18"/>
                        <w:lang w:val="en-US"/>
                      </w:rPr>
                      <w:t>+421 2 3923 7000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 </w:t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 xml:space="preserve">| </w:t>
                    </w:r>
                    <w:hyperlink r:id="rId3" w:history="1">
                      <w:r w:rsidRPr="00F21CFC">
                        <w:rPr>
                          <w:rStyle w:val="Hyperlink"/>
                          <w:rFonts w:cs="Arial"/>
                          <w:sz w:val="18"/>
                          <w:szCs w:val="18"/>
                          <w:lang w:val="en-US"/>
                        </w:rPr>
                        <w:t>info@datapac.sk</w:t>
                      </w:r>
                    </w:hyperlink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IČO 35698870 | DIČ 2020327364 | IČ DPH SK2020327364 | Číslo účtu: 2621768118/1100 (Tatrabanka)</w:t>
                    </w:r>
                    <w:r>
                      <w:rPr>
                        <w:rFonts w:cs="Arial"/>
                        <w:sz w:val="18"/>
                        <w:szCs w:val="18"/>
                        <w:lang w:val="en-US"/>
                      </w:rPr>
                      <w:br/>
                    </w:r>
                    <w:r w:rsidRPr="00E05AE0">
                      <w:rPr>
                        <w:rFonts w:cs="Arial"/>
                        <w:sz w:val="18"/>
                        <w:szCs w:val="18"/>
                        <w:lang w:val="en-US"/>
                      </w:rPr>
                      <w:t>Spoločnosť je zapísaná v Obchodnom registri Okresného súdu Bratislava I, Oddiel Sro Vložka číslo: 11774/B</w:t>
                    </w: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201F4" w14:textId="77777777" w:rsidR="00DA4352" w:rsidRDefault="00DA4352" w:rsidP="00077DB4">
    <w:pPr>
      <w:pStyle w:val="Footer"/>
      <w:tabs>
        <w:tab w:val="clear" w:pos="4536"/>
        <w:tab w:val="clear" w:pos="9072"/>
        <w:tab w:val="left" w:pos="7785"/>
      </w:tabs>
    </w:pPr>
    <w:r>
      <w:rPr>
        <w:noProof/>
        <w:lang w:eastAsia="sk-SK"/>
      </w:rPr>
      <w:drawing>
        <wp:anchor distT="0" distB="0" distL="114300" distR="114300" simplePos="0" relativeHeight="251614208" behindDoc="0" locked="0" layoutInCell="1" allowOverlap="1" wp14:anchorId="4423F319" wp14:editId="3231EC9F">
          <wp:simplePos x="0" y="0"/>
          <wp:positionH relativeFrom="margin">
            <wp:align>right</wp:align>
          </wp:positionH>
          <wp:positionV relativeFrom="paragraph">
            <wp:posOffset>152400</wp:posOffset>
          </wp:positionV>
          <wp:extent cx="1574800" cy="381000"/>
          <wp:effectExtent l="0" t="0" r="6350" b="0"/>
          <wp:wrapSquare wrapText="bothSides"/>
          <wp:docPr id="73" name="Picture 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381D3F" w14:textId="77777777" w:rsidR="00DA4352" w:rsidRDefault="00DA4352" w:rsidP="00077DB4">
      <w:pPr>
        <w:spacing w:after="0" w:line="240" w:lineRule="auto"/>
      </w:pPr>
      <w:r>
        <w:separator/>
      </w:r>
    </w:p>
  </w:footnote>
  <w:footnote w:type="continuationSeparator" w:id="0">
    <w:p w14:paraId="5E4AD184" w14:textId="77777777" w:rsidR="00DA4352" w:rsidRDefault="00DA4352" w:rsidP="00077D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D8FD2C4" w14:textId="3454F502" w:rsidR="00DA4352" w:rsidRDefault="00DA4352" w:rsidP="006672B5">
    <w:pPr>
      <w:pStyle w:val="Header"/>
      <w:jc w:val="right"/>
      <w:rPr>
        <w:bCs/>
        <w:sz w:val="18"/>
        <w:szCs w:val="18"/>
      </w:rPr>
    </w:pPr>
    <w:sdt>
      <w:sdtPr>
        <w:rPr>
          <w:sz w:val="18"/>
          <w:szCs w:val="18"/>
        </w:rPr>
        <w:alias w:val="Title"/>
        <w:tag w:val=""/>
        <w:id w:val="-126780532"/>
        <w:placeholder>
          <w:docPart w:val="5EB159496F59486DA2A8A6DF5E4F3BC1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>
          <w:rPr>
            <w:sz w:val="18"/>
            <w:szCs w:val="18"/>
          </w:rPr>
          <w:t>Datapac OEC – tlačové výstupy</w:t>
        </w:r>
      </w:sdtContent>
    </w:sdt>
    <w:r w:rsidRPr="006672B5">
      <w:rPr>
        <w:sz w:val="18"/>
        <w:szCs w:val="18"/>
      </w:rPr>
      <w:br/>
    </w:r>
    <w:r>
      <w:rPr>
        <w:noProof/>
        <w:lang w:eastAsia="sk-SK"/>
      </w:rPr>
      <w:drawing>
        <wp:anchor distT="0" distB="0" distL="114300" distR="114300" simplePos="0" relativeHeight="251667456" behindDoc="0" locked="0" layoutInCell="1" allowOverlap="1" wp14:anchorId="0EFBE8E2" wp14:editId="7121D143">
          <wp:simplePos x="0" y="0"/>
          <wp:positionH relativeFrom="margin">
            <wp:align>left</wp:align>
          </wp:positionH>
          <wp:positionV relativeFrom="paragraph">
            <wp:posOffset>-162560</wp:posOffset>
          </wp:positionV>
          <wp:extent cx="1574800" cy="381000"/>
          <wp:effectExtent l="0" t="0" r="6350" b="0"/>
          <wp:wrapSquare wrapText="bothSides"/>
          <wp:docPr id="72" name="Picture 7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74800" cy="381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ab/>
    </w:r>
    <w:r>
      <w:tab/>
    </w:r>
    <w:r>
      <w:rPr>
        <w:sz w:val="18"/>
        <w:szCs w:val="18"/>
      </w:rPr>
      <w:t>Strana</w:t>
    </w:r>
    <w:r w:rsidRPr="006672B5">
      <w:rPr>
        <w:sz w:val="18"/>
        <w:szCs w:val="18"/>
      </w:rPr>
      <w:t xml:space="preserve"> </w:t>
    </w:r>
    <w:r w:rsidRPr="006672B5">
      <w:rPr>
        <w:bCs/>
        <w:sz w:val="18"/>
        <w:szCs w:val="18"/>
      </w:rPr>
      <w:fldChar w:fldCharType="begin"/>
    </w:r>
    <w:r w:rsidRPr="006672B5">
      <w:rPr>
        <w:bCs/>
        <w:sz w:val="18"/>
        <w:szCs w:val="18"/>
      </w:rPr>
      <w:instrText>PAGE  \* Arabic  \* MERGEFORMAT</w:instrText>
    </w:r>
    <w:r w:rsidRPr="006672B5">
      <w:rPr>
        <w:bCs/>
        <w:sz w:val="18"/>
        <w:szCs w:val="18"/>
      </w:rPr>
      <w:fldChar w:fldCharType="separate"/>
    </w:r>
    <w:r>
      <w:rPr>
        <w:bCs/>
        <w:noProof/>
        <w:sz w:val="18"/>
        <w:szCs w:val="18"/>
      </w:rPr>
      <w:t>2</w:t>
    </w:r>
    <w:r w:rsidRPr="006672B5">
      <w:rPr>
        <w:bCs/>
        <w:sz w:val="18"/>
        <w:szCs w:val="18"/>
      </w:rPr>
      <w:fldChar w:fldCharType="end"/>
    </w:r>
    <w:r w:rsidRPr="006672B5">
      <w:rPr>
        <w:sz w:val="18"/>
        <w:szCs w:val="18"/>
      </w:rPr>
      <w:t xml:space="preserve"> / </w:t>
    </w:r>
    <w:r w:rsidRPr="006672B5">
      <w:rPr>
        <w:bCs/>
        <w:sz w:val="18"/>
        <w:szCs w:val="18"/>
      </w:rPr>
      <w:fldChar w:fldCharType="begin"/>
    </w:r>
    <w:r w:rsidRPr="006672B5">
      <w:rPr>
        <w:bCs/>
        <w:sz w:val="18"/>
        <w:szCs w:val="18"/>
      </w:rPr>
      <w:instrText>NUMPAGES  \* Arabic  \* MERGEFORMAT</w:instrText>
    </w:r>
    <w:r w:rsidRPr="006672B5">
      <w:rPr>
        <w:bCs/>
        <w:sz w:val="18"/>
        <w:szCs w:val="18"/>
      </w:rPr>
      <w:fldChar w:fldCharType="separate"/>
    </w:r>
    <w:r>
      <w:rPr>
        <w:bCs/>
        <w:noProof/>
        <w:sz w:val="18"/>
        <w:szCs w:val="18"/>
      </w:rPr>
      <w:t>2</w:t>
    </w:r>
    <w:r w:rsidRPr="006672B5">
      <w:rPr>
        <w:bCs/>
        <w:sz w:val="18"/>
        <w:szCs w:val="18"/>
      </w:rPr>
      <w:fldChar w:fldCharType="end"/>
    </w:r>
  </w:p>
  <w:p w14:paraId="1195ABA8" w14:textId="77777777" w:rsidR="00DA4352" w:rsidRPr="006672B5" w:rsidRDefault="00DA4352" w:rsidP="006672B5">
    <w:pPr>
      <w:pStyle w:val="Header"/>
      <w:jc w:val="right"/>
      <w:rPr>
        <w:sz w:val="18"/>
        <w:szCs w:val="18"/>
      </w:rPr>
    </w:pPr>
    <w:r>
      <w:rPr>
        <w:noProof/>
        <w:sz w:val="18"/>
        <w:szCs w:val="18"/>
        <w:lang w:eastAsia="sk-SK"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3965D9CC" wp14:editId="136134AA">
              <wp:simplePos x="0" y="0"/>
              <wp:positionH relativeFrom="column">
                <wp:posOffset>33654</wp:posOffset>
              </wp:positionH>
              <wp:positionV relativeFrom="paragraph">
                <wp:posOffset>53975</wp:posOffset>
              </wp:positionV>
              <wp:extent cx="5724525" cy="0"/>
              <wp:effectExtent l="0" t="0" r="0" b="19050"/>
              <wp:wrapNone/>
              <wp:docPr id="45" name="Straight Connector 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724525" cy="0"/>
                      </a:xfrm>
                      <a:prstGeom prst="line">
                        <a:avLst/>
                      </a:prstGeom>
                      <a:ln w="9525" cap="flat" cmpd="sng" algn="ctr">
                        <a:solidFill>
                          <a:schemeClr val="dk1"/>
                        </a:solidFill>
                        <a:prstDash val="dash"/>
                        <a:round/>
                        <a:headEnd type="none" w="med" len="med"/>
                        <a:tailEnd type="none" w="med" len="med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F0BE878" id="Straight Connector 45" o:spid="_x0000_s1026" style="position:absolute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.65pt,4.25pt" to="453.4pt,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" strokecolor="black [3200]">
              <v:stroke dashstyle="dash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4691989"/>
    <w:multiLevelType w:val="hybridMultilevel"/>
    <w:tmpl w:val="8F6CCE82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3A33E87"/>
    <w:multiLevelType w:val="hybridMultilevel"/>
    <w:tmpl w:val="EA9E4828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7C2A73"/>
    <w:multiLevelType w:val="hybridMultilevel"/>
    <w:tmpl w:val="866AFB3A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F91823"/>
    <w:multiLevelType w:val="hybridMultilevel"/>
    <w:tmpl w:val="4E2C6A8C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5A7104"/>
    <w:multiLevelType w:val="hybridMultilevel"/>
    <w:tmpl w:val="C8644C9E"/>
    <w:lvl w:ilvl="0" w:tplc="041B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931C87"/>
    <w:multiLevelType w:val="multilevel"/>
    <w:tmpl w:val="F9502986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4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ttachedTemplate r:id="rId1"/>
  <w:defaultTabStop w:val="708"/>
  <w:hyphenationZone w:val="425"/>
  <w:characterSpacingControl w:val="doNotCompress"/>
  <w:hdrShapeDefaults>
    <o:shapedefaults v:ext="edit" spidmax="1228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7927"/>
    <w:rsid w:val="00021CA0"/>
    <w:rsid w:val="00051496"/>
    <w:rsid w:val="0007270B"/>
    <w:rsid w:val="00077DB4"/>
    <w:rsid w:val="00092D63"/>
    <w:rsid w:val="000B2371"/>
    <w:rsid w:val="000B7615"/>
    <w:rsid w:val="000E16CF"/>
    <w:rsid w:val="001052A2"/>
    <w:rsid w:val="00105DE8"/>
    <w:rsid w:val="0011278E"/>
    <w:rsid w:val="001407B7"/>
    <w:rsid w:val="00195C80"/>
    <w:rsid w:val="001B22A8"/>
    <w:rsid w:val="001B4239"/>
    <w:rsid w:val="00203292"/>
    <w:rsid w:val="002339F5"/>
    <w:rsid w:val="00271569"/>
    <w:rsid w:val="00285E73"/>
    <w:rsid w:val="002908D4"/>
    <w:rsid w:val="00293DB9"/>
    <w:rsid w:val="00296F49"/>
    <w:rsid w:val="002A3BAD"/>
    <w:rsid w:val="002B0AB7"/>
    <w:rsid w:val="002B55A0"/>
    <w:rsid w:val="002C63C4"/>
    <w:rsid w:val="0032364A"/>
    <w:rsid w:val="00337927"/>
    <w:rsid w:val="00361112"/>
    <w:rsid w:val="003E028C"/>
    <w:rsid w:val="003F1872"/>
    <w:rsid w:val="00431495"/>
    <w:rsid w:val="004675D7"/>
    <w:rsid w:val="004B3FD9"/>
    <w:rsid w:val="004C062A"/>
    <w:rsid w:val="005013F8"/>
    <w:rsid w:val="00503C68"/>
    <w:rsid w:val="0053681C"/>
    <w:rsid w:val="005647AA"/>
    <w:rsid w:val="00574116"/>
    <w:rsid w:val="0057682C"/>
    <w:rsid w:val="005774D7"/>
    <w:rsid w:val="00594B91"/>
    <w:rsid w:val="005F055A"/>
    <w:rsid w:val="00626556"/>
    <w:rsid w:val="0064612D"/>
    <w:rsid w:val="006672B5"/>
    <w:rsid w:val="006C1BA4"/>
    <w:rsid w:val="006D113F"/>
    <w:rsid w:val="006E3EC7"/>
    <w:rsid w:val="007365EC"/>
    <w:rsid w:val="007D64AA"/>
    <w:rsid w:val="007E4B4C"/>
    <w:rsid w:val="00841E77"/>
    <w:rsid w:val="008539D6"/>
    <w:rsid w:val="008667B8"/>
    <w:rsid w:val="008D430A"/>
    <w:rsid w:val="008E32E7"/>
    <w:rsid w:val="008E4D77"/>
    <w:rsid w:val="009D4BEE"/>
    <w:rsid w:val="009E3553"/>
    <w:rsid w:val="009E5228"/>
    <w:rsid w:val="00A1103F"/>
    <w:rsid w:val="00A35918"/>
    <w:rsid w:val="00A5008F"/>
    <w:rsid w:val="00A8282A"/>
    <w:rsid w:val="00A84DA3"/>
    <w:rsid w:val="00AD26E1"/>
    <w:rsid w:val="00AE33E9"/>
    <w:rsid w:val="00B44E2B"/>
    <w:rsid w:val="00B55002"/>
    <w:rsid w:val="00B66E1A"/>
    <w:rsid w:val="00B80293"/>
    <w:rsid w:val="00B96BD8"/>
    <w:rsid w:val="00BA5018"/>
    <w:rsid w:val="00BB1E02"/>
    <w:rsid w:val="00C06685"/>
    <w:rsid w:val="00C105BE"/>
    <w:rsid w:val="00C206D8"/>
    <w:rsid w:val="00C251AA"/>
    <w:rsid w:val="00C81747"/>
    <w:rsid w:val="00C832E8"/>
    <w:rsid w:val="00CC05E1"/>
    <w:rsid w:val="00CC58E7"/>
    <w:rsid w:val="00CC7908"/>
    <w:rsid w:val="00CE73C4"/>
    <w:rsid w:val="00CF3CE9"/>
    <w:rsid w:val="00D06180"/>
    <w:rsid w:val="00D07B4B"/>
    <w:rsid w:val="00D860B5"/>
    <w:rsid w:val="00DA4352"/>
    <w:rsid w:val="00DF0C63"/>
    <w:rsid w:val="00E12CFC"/>
    <w:rsid w:val="00E16FC2"/>
    <w:rsid w:val="00E37709"/>
    <w:rsid w:val="00E4297E"/>
    <w:rsid w:val="00E51F41"/>
    <w:rsid w:val="00E6495D"/>
    <w:rsid w:val="00E77C35"/>
    <w:rsid w:val="00E93CDD"/>
    <w:rsid w:val="00EB62B1"/>
    <w:rsid w:val="00F16DAF"/>
    <w:rsid w:val="00F22AD7"/>
    <w:rsid w:val="00F94614"/>
    <w:rsid w:val="00FF6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89"/>
    <o:shapelayout v:ext="edit">
      <o:idmap v:ext="edit" data="1"/>
    </o:shapelayout>
  </w:shapeDefaults>
  <w:decimalSymbol w:val="."/>
  <w:listSeparator w:val=";"/>
  <w14:docId w14:val="07674AD2"/>
  <w15:chartTrackingRefBased/>
  <w15:docId w15:val="{ECFFFE02-0C17-4AAC-85E0-72EA624214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="MS Mincho" w:hAnsiTheme="minorHAnsi" w:cstheme="minorBidi"/>
        <w:sz w:val="22"/>
        <w:szCs w:val="22"/>
        <w:lang w:val="sk-S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64AA"/>
    <w:rPr>
      <w:rFonts w:ascii="Arial" w:hAnsi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AD7"/>
    <w:pPr>
      <w:keepNext/>
      <w:keepLines/>
      <w:numPr>
        <w:numId w:val="1"/>
      </w:numPr>
      <w:spacing w:before="240" w:after="0"/>
      <w:outlineLvl w:val="0"/>
    </w:pPr>
    <w:rPr>
      <w:rFonts w:eastAsiaTheme="majorEastAsia" w:cstheme="majorBidi"/>
      <w:caps/>
      <w:color w:val="005D92" w:themeColor="accent1" w:themeShade="BF"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2AD7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 w:val="26"/>
      <w:szCs w:val="26"/>
      <w:lang w:val="en-US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22AD7"/>
    <w:pPr>
      <w:keepNext/>
      <w:keepLines/>
      <w:numPr>
        <w:ilvl w:val="2"/>
        <w:numId w:val="1"/>
      </w:numPr>
      <w:spacing w:before="40" w:after="0"/>
      <w:outlineLvl w:val="2"/>
    </w:pPr>
    <w:rPr>
      <w:rFonts w:eastAsiaTheme="majorEastAsia" w:cstheme="majorBidi"/>
      <w:b/>
      <w:sz w:val="24"/>
      <w:szCs w:val="24"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22AD7"/>
    <w:pPr>
      <w:keepNext/>
      <w:keepLines/>
      <w:numPr>
        <w:ilvl w:val="3"/>
        <w:numId w:val="1"/>
      </w:numPr>
      <w:spacing w:before="40" w:after="0"/>
      <w:outlineLvl w:val="3"/>
    </w:pPr>
    <w:rPr>
      <w:rFonts w:eastAsiaTheme="majorEastAsia" w:cstheme="majorBidi"/>
      <w:i/>
      <w:iCs/>
      <w:lang w:val="en-US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2AD7"/>
    <w:pPr>
      <w:keepNext/>
      <w:keepLines/>
      <w:numPr>
        <w:ilvl w:val="4"/>
        <w:numId w:val="1"/>
      </w:numPr>
      <w:spacing w:before="40" w:after="0"/>
      <w:outlineLvl w:val="4"/>
    </w:pPr>
    <w:rPr>
      <w:rFonts w:eastAsiaTheme="majorEastAsia" w:cstheme="majorBidi"/>
      <w:lang w:val="en-US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B7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003E61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B7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B7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B7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21CA0"/>
    <w:pPr>
      <w:spacing w:after="120" w:line="240" w:lineRule="auto"/>
      <w:contextualSpacing/>
    </w:pPr>
    <w:rPr>
      <w:rFonts w:eastAsiaTheme="majorEastAsia" w:cstheme="majorBidi"/>
      <w:spacing w:val="-10"/>
      <w:kern w:val="28"/>
      <w:sz w:val="48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1CA0"/>
    <w:rPr>
      <w:rFonts w:ascii="Arial" w:eastAsiaTheme="majorEastAsia" w:hAnsi="Arial" w:cstheme="majorBidi"/>
      <w:spacing w:val="-10"/>
      <w:kern w:val="28"/>
      <w:sz w:val="48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B7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2B0AB7"/>
    <w:rPr>
      <w:rFonts w:eastAsiaTheme="minorEastAsia"/>
      <w:color w:val="5A5A5A" w:themeColor="text1" w:themeTint="A5"/>
      <w:spacing w:val="15"/>
    </w:rPr>
  </w:style>
  <w:style w:type="character" w:customStyle="1" w:styleId="Heading1Char">
    <w:name w:val="Heading 1 Char"/>
    <w:basedOn w:val="DefaultParagraphFont"/>
    <w:link w:val="Heading1"/>
    <w:uiPriority w:val="9"/>
    <w:rsid w:val="00F22AD7"/>
    <w:rPr>
      <w:rFonts w:ascii="Arial" w:eastAsiaTheme="majorEastAsia" w:hAnsi="Arial" w:cstheme="majorBidi"/>
      <w:caps/>
      <w:color w:val="005D92" w:themeColor="accent1" w:themeShade="BF"/>
      <w:sz w:val="32"/>
      <w:szCs w:val="32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F22AD7"/>
    <w:rPr>
      <w:rFonts w:ascii="Arial" w:eastAsiaTheme="majorEastAsia" w:hAnsi="Arial" w:cstheme="majorBidi"/>
      <w:b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F22AD7"/>
    <w:rPr>
      <w:rFonts w:ascii="Arial" w:eastAsiaTheme="majorEastAsia" w:hAnsi="Arial" w:cstheme="majorBidi"/>
      <w:b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F22AD7"/>
    <w:rPr>
      <w:rFonts w:ascii="Arial" w:eastAsiaTheme="majorEastAsia" w:hAnsi="Arial" w:cstheme="majorBidi"/>
      <w:i/>
      <w:iCs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rsid w:val="00F22AD7"/>
    <w:rPr>
      <w:rFonts w:ascii="Arial" w:eastAsiaTheme="majorEastAsia" w:hAnsi="Arial" w:cstheme="majorBidi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B7"/>
    <w:rPr>
      <w:rFonts w:asciiTheme="majorHAnsi" w:eastAsiaTheme="majorEastAsia" w:hAnsiTheme="majorHAnsi" w:cstheme="majorBidi"/>
      <w:color w:val="003E61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B7"/>
    <w:rPr>
      <w:rFonts w:asciiTheme="majorHAnsi" w:eastAsiaTheme="majorEastAsia" w:hAnsiTheme="majorHAnsi" w:cstheme="majorBidi"/>
      <w:i/>
      <w:iCs/>
      <w:color w:val="003E61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B7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B7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F22A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Datapacgridtable">
    <w:name w:val="Datapac grid table"/>
    <w:basedOn w:val="TableGrid1"/>
    <w:uiPriority w:val="99"/>
    <w:rsid w:val="00077DB4"/>
    <w:pPr>
      <w:spacing w:after="0" w:line="240" w:lineRule="auto"/>
    </w:pPr>
    <w:rPr>
      <w:rFonts w:ascii="Arial" w:hAnsi="Arial"/>
      <w:sz w:val="20"/>
      <w:szCs w:val="20"/>
      <w:lang w:eastAsia="sk-SK"/>
    </w:rPr>
    <w:tblPr/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Datapacgridtablealternating">
    <w:name w:val="Datapac grid table alternating"/>
    <w:basedOn w:val="Datapacgridtable"/>
    <w:uiPriority w:val="99"/>
    <w:rsid w:val="00077DB4"/>
    <w:tblPr>
      <w:tblStyleRowBandSize w:val="1"/>
    </w:tblPr>
    <w:tcPr>
      <w:shd w:val="clear" w:color="auto" w:fill="auto"/>
    </w:tcPr>
    <w:tblStylePr w:type="firstRow">
      <w:rPr>
        <w:color w:val="FFFFFF" w:themeColor="background1"/>
      </w:rPr>
      <w:tblPr/>
      <w:tcPr>
        <w:shd w:val="clear" w:color="auto" w:fill="007EC3" w:themeFill="accent1"/>
      </w:tcPr>
    </w:tblStyle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shd w:val="clear" w:color="auto" w:fill="FFFFFF" w:themeFill="background1"/>
      </w:tcPr>
    </w:tblStylePr>
    <w:tblStylePr w:type="band2Horz">
      <w:tblPr/>
      <w:tcPr>
        <w:shd w:val="clear" w:color="auto" w:fill="D5DCE4" w:themeFill="text2" w:themeFillTint="33"/>
      </w:tcPr>
    </w:tblStylePr>
  </w:style>
  <w:style w:type="table" w:styleId="TableGrid1">
    <w:name w:val="Table Grid 1"/>
    <w:basedOn w:val="TableNormal"/>
    <w:uiPriority w:val="99"/>
    <w:semiHidden/>
    <w:unhideWhenUsed/>
    <w:rsid w:val="00F22AD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7DB4"/>
    <w:rPr>
      <w:rFonts w:ascii="Arial" w:hAnsi="Arial"/>
    </w:rPr>
  </w:style>
  <w:style w:type="paragraph" w:styleId="Footer">
    <w:name w:val="footer"/>
    <w:basedOn w:val="Normal"/>
    <w:link w:val="FooterChar"/>
    <w:uiPriority w:val="99"/>
    <w:unhideWhenUsed/>
    <w:rsid w:val="00077DB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7DB4"/>
    <w:rPr>
      <w:rFonts w:ascii="Arial" w:hAnsi="Arial"/>
    </w:rPr>
  </w:style>
  <w:style w:type="character" w:styleId="PlaceholderText">
    <w:name w:val="Placeholder Text"/>
    <w:basedOn w:val="DefaultParagraphFont"/>
    <w:uiPriority w:val="99"/>
    <w:semiHidden/>
    <w:rsid w:val="006672B5"/>
    <w:rPr>
      <w:color w:val="808080"/>
    </w:rPr>
  </w:style>
  <w:style w:type="character" w:styleId="Hyperlink">
    <w:name w:val="Hyperlink"/>
    <w:basedOn w:val="DefaultParagraphFont"/>
    <w:uiPriority w:val="99"/>
    <w:unhideWhenUsed/>
    <w:rsid w:val="00D06180"/>
    <w:rPr>
      <w:color w:val="0563C1" w:themeColor="hyperlink"/>
      <w:u w:val="single"/>
    </w:rPr>
  </w:style>
  <w:style w:type="paragraph" w:styleId="NoSpacing">
    <w:name w:val="No Spacing"/>
    <w:link w:val="NoSpacingChar"/>
    <w:uiPriority w:val="1"/>
    <w:qFormat/>
    <w:rsid w:val="00285E73"/>
    <w:pPr>
      <w:spacing w:after="0" w:line="240" w:lineRule="auto"/>
    </w:pPr>
    <w:rPr>
      <w:rFonts w:eastAsiaTheme="minorEastAsia"/>
      <w:lang w:eastAsia="sk-SK"/>
    </w:rPr>
  </w:style>
  <w:style w:type="character" w:customStyle="1" w:styleId="NoSpacingChar">
    <w:name w:val="No Spacing Char"/>
    <w:basedOn w:val="DefaultParagraphFont"/>
    <w:link w:val="NoSpacing"/>
    <w:uiPriority w:val="1"/>
    <w:rsid w:val="00285E73"/>
    <w:rPr>
      <w:rFonts w:eastAsiaTheme="minorEastAsia"/>
      <w:lang w:eastAsia="sk-SK"/>
    </w:rPr>
  </w:style>
  <w:style w:type="paragraph" w:styleId="TOCHeading">
    <w:name w:val="TOC Heading"/>
    <w:basedOn w:val="Heading1"/>
    <w:next w:val="Normal"/>
    <w:uiPriority w:val="39"/>
    <w:unhideWhenUsed/>
    <w:qFormat/>
    <w:rsid w:val="0064612D"/>
    <w:pPr>
      <w:numPr>
        <w:numId w:val="0"/>
      </w:numPr>
      <w:outlineLvl w:val="9"/>
    </w:pPr>
    <w:rPr>
      <w:rFonts w:asciiTheme="majorHAnsi" w:hAnsiTheme="majorHAnsi"/>
      <w:caps w:val="0"/>
    </w:rPr>
  </w:style>
  <w:style w:type="paragraph" w:styleId="TOC1">
    <w:name w:val="toc 1"/>
    <w:basedOn w:val="Normal"/>
    <w:next w:val="Normal"/>
    <w:autoRedefine/>
    <w:uiPriority w:val="39"/>
    <w:unhideWhenUsed/>
    <w:rsid w:val="0064612D"/>
    <w:pPr>
      <w:spacing w:after="100"/>
    </w:pPr>
  </w:style>
  <w:style w:type="table" w:styleId="PlainTable3">
    <w:name w:val="Plain Table 3"/>
    <w:basedOn w:val="TableNormal"/>
    <w:uiPriority w:val="43"/>
    <w:rsid w:val="00594B91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ListParagraph">
    <w:name w:val="List Paragraph"/>
    <w:basedOn w:val="Normal"/>
    <w:uiPriority w:val="34"/>
    <w:qFormat/>
    <w:rsid w:val="00CC05E1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7365EC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203292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39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mailto:info@datapac.sk" TargetMode="External"/><Relationship Id="rId2" Type="http://schemas.openxmlformats.org/officeDocument/2006/relationships/hyperlink" Target="mailto:info@datapac.sk" TargetMode="External"/><Relationship Id="rId1" Type="http://schemas.openxmlformats.org/officeDocument/2006/relationships/image" Target="media/image2.pn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skdatapac.sharepoint.com/Zdielane%20dokumenty/Marketing/Datapac%20logo%20a%20DM/Draft/Datapac%20versioned%20document%20templat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5EB159496F59486DA2A8A6DF5E4F3B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51651-EF0F-4E1D-A88E-52110E1AAB7C}"/>
      </w:docPartPr>
      <w:docPartBody>
        <w:p w:rsidR="00186359" w:rsidRDefault="00186359">
          <w:pPr>
            <w:pStyle w:val="5EB159496F59486DA2A8A6DF5E4F3BC1"/>
          </w:pPr>
          <w:r w:rsidRPr="00F21CFC">
            <w:rPr>
              <w:rStyle w:val="PlaceholderText"/>
            </w:rPr>
            <w:t>[Title]</w:t>
          </w:r>
        </w:p>
      </w:docPartBody>
    </w:docPart>
    <w:docPart>
      <w:docPartPr>
        <w:name w:val="98A64FF505F5412EA9FE4E02C29259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181963-2EA1-4D37-975E-2BA73B2C0179}"/>
      </w:docPartPr>
      <w:docPartBody>
        <w:p w:rsidR="00186359" w:rsidRDefault="00186359">
          <w:pPr>
            <w:pStyle w:val="98A64FF505F5412EA9FE4E02C292597E"/>
          </w:pPr>
          <w:r w:rsidRPr="00F21CFC">
            <w:rPr>
              <w:rStyle w:val="PlaceholderText"/>
            </w:rPr>
            <w:t>[Subject]</w:t>
          </w:r>
        </w:p>
      </w:docPartBody>
    </w:docPart>
    <w:docPart>
      <w:docPartPr>
        <w:name w:val="60551E8BC1E74ACC8B83F317002AF8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78618AD-202A-406D-8AAA-5C0B9B4D8FC3}"/>
      </w:docPartPr>
      <w:docPartBody>
        <w:p w:rsidR="00186359" w:rsidRDefault="00186359">
          <w:pPr>
            <w:pStyle w:val="60551E8BC1E74ACC8B83F317002AF874"/>
          </w:pPr>
          <w:r w:rsidRPr="00DA640B">
            <w:rPr>
              <w:rStyle w:val="PlaceholderText"/>
            </w:rPr>
            <w:t>[Title]</w:t>
          </w:r>
        </w:p>
      </w:docPartBody>
    </w:docPart>
    <w:docPart>
      <w:docPartPr>
        <w:name w:val="CE0C4AC4DB1A4B25A50A399B358A61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B3D913-CBF8-43DF-86F1-FD21FF771B55}"/>
      </w:docPartPr>
      <w:docPartBody>
        <w:p w:rsidR="00186359" w:rsidRDefault="00186359">
          <w:pPr>
            <w:pStyle w:val="CE0C4AC4DB1A4B25A50A399B358A61EC"/>
          </w:pPr>
          <w:r w:rsidRPr="00DA640B">
            <w:rPr>
              <w:rStyle w:val="PlaceholderText"/>
            </w:rPr>
            <w:t>[Status]</w:t>
          </w:r>
        </w:p>
      </w:docPartBody>
    </w:docPart>
    <w:docPart>
      <w:docPartPr>
        <w:name w:val="3F84AD1B667E471F98A168AEBE2DD1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209328-C4C0-4133-9018-30CF1458E65B}"/>
      </w:docPartPr>
      <w:docPartBody>
        <w:p w:rsidR="00186359" w:rsidRDefault="00186359">
          <w:pPr>
            <w:pStyle w:val="3F84AD1B667E471F98A168AEBE2DD1C7"/>
          </w:pPr>
          <w:r w:rsidRPr="00DA640B">
            <w:rPr>
              <w:rStyle w:val="PlaceholderText"/>
            </w:rPr>
            <w:t>[Author]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EE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6359"/>
    <w:rsid w:val="00186359"/>
    <w:rsid w:val="00A13F99"/>
    <w:rsid w:val="00C40543"/>
    <w:rsid w:val="00D07E1F"/>
    <w:rsid w:val="00DA70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sk-SK" w:eastAsia="zh-TW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5EB159496F59486DA2A8A6DF5E4F3BC1">
    <w:name w:val="5EB159496F59486DA2A8A6DF5E4F3BC1"/>
  </w:style>
  <w:style w:type="paragraph" w:customStyle="1" w:styleId="98A64FF505F5412EA9FE4E02C292597E">
    <w:name w:val="98A64FF505F5412EA9FE4E02C292597E"/>
  </w:style>
  <w:style w:type="paragraph" w:customStyle="1" w:styleId="60551E8BC1E74ACC8B83F317002AF874">
    <w:name w:val="60551E8BC1E74ACC8B83F317002AF874"/>
  </w:style>
  <w:style w:type="paragraph" w:customStyle="1" w:styleId="CE0C4AC4DB1A4B25A50A399B358A61EC">
    <w:name w:val="CE0C4AC4DB1A4B25A50A399B358A61EC"/>
  </w:style>
  <w:style w:type="paragraph" w:customStyle="1" w:styleId="3F84AD1B667E471F98A168AEBE2DD1C7">
    <w:name w:val="3F84AD1B667E471F98A168AEBE2DD1C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007EC3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Datapac font set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6ED5DE9EDF46B45B384AD6F2F4F2A1B" ma:contentTypeVersion="10" ma:contentTypeDescription="Create a new document." ma:contentTypeScope="" ma:versionID="ce75940a5bfca3561dcf617a9bdcdf5b">
  <xsd:schema xmlns:xsd="http://www.w3.org/2001/XMLSchema" xmlns:xs="http://www.w3.org/2001/XMLSchema" xmlns:p="http://schemas.microsoft.com/office/2006/metadata/properties" xmlns:ns2="4d5f08f6-cea6-4340-84b9-ba4312552035" xmlns:ns3="7aecb95e-b972-4147-a61e-52f527ca1c78" targetNamespace="http://schemas.microsoft.com/office/2006/metadata/properties" ma:root="true" ma:fieldsID="84bab2feaa0d4ab3e77cd9f1b7b36d8a" ns2:_="" ns3:_="">
    <xsd:import namespace="4d5f08f6-cea6-4340-84b9-ba4312552035"/>
    <xsd:import namespace="7aecb95e-b972-4147-a61e-52f527ca1c7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2:LastSharedByUser" minOccurs="0"/>
                <xsd:element ref="ns2:LastSharedByTime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Location" minOccurs="0"/>
                <xsd:element ref="ns3:MediaServiceAutoTags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5f08f6-cea6-4340-84b9-ba431255203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LastSharedByUser" ma:index="10" nillable="true" ma:displayName="Last Shared By User" ma:description="" ma:internalName="LastSharedByUser" ma:readOnly="true">
      <xsd:simpleType>
        <xsd:restriction base="dms:Note">
          <xsd:maxLength value="255"/>
        </xsd:restriction>
      </xsd:simpleType>
    </xsd:element>
    <xsd:element name="LastSharedByTime" ma:index="11" nillable="true" ma:displayName="Last Shared By Time" ma:description="" ma:internalName="LastSharedByTime" ma:readOnly="true">
      <xsd:simpleType>
        <xsd:restriction base="dms:DateTim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ecb95e-b972-4147-a61e-52f527ca1c7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2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3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4" nillable="true" ma:displayName="MediaServiceDateTaken" ma:description="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description="" ma:internalName="MediaServiceLocation" ma:readOnly="true">
      <xsd:simpleType>
        <xsd:restriction base="dms:Text"/>
      </xsd:simpleType>
    </xsd:element>
    <xsd:element name="MediaServiceAutoTags" ma:index="16" nillable="true" ma:displayName="MediaServiceAutoTags" ma:internalName="MediaServiceAutoTags" ma:readOnly="true">
      <xsd:simpleType>
        <xsd:restriction base="dms:Text"/>
      </xsd:simpleType>
    </xsd:element>
    <xsd:element name="MediaServiceOCR" ma:index="17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4d5f08f6-cea6-4340-84b9-ba4312552035">
      <UserInfo>
        <DisplayName>Blaha Peter</DisplayName>
        <AccountId>77</AccountId>
        <AccountType/>
      </UserInfo>
      <UserInfo>
        <DisplayName>Morovjan Pavol</DisplayName>
        <AccountId>19</AccountId>
        <AccountType/>
      </UserInfo>
      <UserInfo>
        <DisplayName>Oplustil Pavol</DisplayName>
        <AccountId>17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18A50DF-248E-4B48-B5A2-CBE08D97B70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d5f08f6-cea6-4340-84b9-ba4312552035"/>
    <ds:schemaRef ds:uri="7aecb95e-b972-4147-a61e-52f527ca1c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0C8E24DD-B30F-42B5-9DFE-A260E1893E51}">
  <ds:schemaRefs>
    <ds:schemaRef ds:uri="http://schemas.microsoft.com/office/2006/documentManagement/types"/>
    <ds:schemaRef ds:uri="http://www.w3.org/XML/1998/namespace"/>
    <ds:schemaRef ds:uri="http://schemas.microsoft.com/office/2006/metadata/properties"/>
    <ds:schemaRef ds:uri="http://purl.org/dc/elements/1.1/"/>
    <ds:schemaRef ds:uri="http://schemas.microsoft.com/office/infopath/2007/PartnerControls"/>
    <ds:schemaRef ds:uri="4d5f08f6-cea6-4340-84b9-ba4312552035"/>
    <ds:schemaRef ds:uri="http://purl.org/dc/terms/"/>
    <ds:schemaRef ds:uri="7aecb95e-b972-4147-a61e-52f527ca1c78"/>
    <ds:schemaRef ds:uri="http://schemas.openxmlformats.org/package/2006/metadata/core-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42AC6A9-68FE-4016-BD1A-ED62B6CC0688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E5382A4-CB3C-46DE-AC72-527A143003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Datapac%20versioned%20document%20template.dotx</Template>
  <TotalTime>714</TotalTime>
  <Pages>11</Pages>
  <Words>1997</Words>
  <Characters>11385</Characters>
  <Application>Microsoft Office Word</Application>
  <DocSecurity>0</DocSecurity>
  <Lines>94</Lines>
  <Paragraphs>26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Názov</vt:lpstr>
      </vt:variant>
      <vt:variant>
        <vt:i4>1</vt:i4>
      </vt:variant>
    </vt:vector>
  </HeadingPairs>
  <TitlesOfParts>
    <vt:vector size="2" baseType="lpstr">
      <vt:lpstr>Datapac OEC – tlačové výstupy</vt:lpstr>
      <vt:lpstr>BARManager</vt:lpstr>
    </vt:vector>
  </TitlesOfParts>
  <Company>Datapac s.r.o.</Company>
  <LinksUpToDate>false</LinksUpToDate>
  <CharactersWithSpaces>13356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Datapac OEC – tlačové výstupy</dc:title>
  <dc:subject>Technical documentation</dc:subject>
  <dc:creator>Martin Mihalčo</dc:creator>
  <cp:keywords/>
  <dc:description/>
  <cp:lastModifiedBy>Roman Sladek</cp:lastModifiedBy>
  <cp:revision>42</cp:revision>
  <dcterms:created xsi:type="dcterms:W3CDTF">2018-03-13T12:21:00Z</dcterms:created>
  <dcterms:modified xsi:type="dcterms:W3CDTF">2019-05-21T12:42:00Z</dcterms:modified>
  <cp:contentStatus>Final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0x010100F6ED5DE9EDF46B45B384AD6F2F4F2A1B</vt:lpwstr>
  </property>
  <property fmtid="{D5CDD505-2E9C-101B-9397-08002B2CF9AE}" pid="3" name="AuthorIds_UIVersion_6656">
    <vt:lpwstr>24</vt:lpwstr>
  </property>
</Properties>
</file>